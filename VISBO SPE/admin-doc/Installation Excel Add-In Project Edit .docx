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486B" w14:textId="77777777" w:rsidR="00CE105D" w:rsidRDefault="00CE105D" w:rsidP="00F879C3">
      <w:pPr>
        <w:pStyle w:val="Titel"/>
      </w:pPr>
    </w:p>
    <w:p w14:paraId="0B77001E" w14:textId="77777777" w:rsidR="00507405" w:rsidRDefault="00E8080D" w:rsidP="00CE105D">
      <w:pPr>
        <w:jc w:val="center"/>
        <w:rPr>
          <w:rFonts w:cstheme="minorHAnsi"/>
          <w:sz w:val="44"/>
          <w:szCs w:val="44"/>
        </w:rPr>
      </w:pPr>
      <w:r>
        <w:rPr>
          <w:rFonts w:cstheme="minorHAnsi"/>
          <w:sz w:val="44"/>
          <w:szCs w:val="44"/>
        </w:rPr>
        <w:t xml:space="preserve">VISBO </w:t>
      </w:r>
      <w:r w:rsidR="00507405">
        <w:rPr>
          <w:rFonts w:cstheme="minorHAnsi"/>
          <w:sz w:val="44"/>
          <w:szCs w:val="44"/>
        </w:rPr>
        <w:t xml:space="preserve">Excel </w:t>
      </w:r>
      <w:r>
        <w:rPr>
          <w:rFonts w:cstheme="minorHAnsi"/>
          <w:sz w:val="44"/>
          <w:szCs w:val="44"/>
        </w:rPr>
        <w:t xml:space="preserve">Add-In </w:t>
      </w:r>
      <w:r w:rsidR="00507405">
        <w:rPr>
          <w:rFonts w:cstheme="minorHAnsi"/>
          <w:sz w:val="44"/>
          <w:szCs w:val="44"/>
        </w:rPr>
        <w:t xml:space="preserve">Project Edit </w:t>
      </w:r>
    </w:p>
    <w:p w14:paraId="20C65997" w14:textId="7796C3AE" w:rsidR="00BD3125" w:rsidRPr="008462C0" w:rsidRDefault="00687B7E" w:rsidP="00CE105D">
      <w:pPr>
        <w:jc w:val="center"/>
        <w:rPr>
          <w:rFonts w:cstheme="minorHAnsi"/>
        </w:rPr>
      </w:pPr>
      <w:r>
        <w:rPr>
          <w:rFonts w:cstheme="minorHAnsi"/>
          <w:sz w:val="44"/>
          <w:szCs w:val="44"/>
        </w:rPr>
        <w:t xml:space="preserve">Installations-Anleitung </w:t>
      </w:r>
    </w:p>
    <w:p w14:paraId="7FD08C8B" w14:textId="0ED650B1" w:rsidR="004B7FB9" w:rsidRDefault="004B7FB9">
      <w:pPr>
        <w:spacing w:line="240" w:lineRule="auto"/>
        <w:jc w:val="left"/>
      </w:pPr>
    </w:p>
    <w:p w14:paraId="7FF43B7A" w14:textId="77777777" w:rsidR="004B7FB9" w:rsidRPr="004B7FB9" w:rsidRDefault="004B7FB9">
      <w:pPr>
        <w:spacing w:line="240" w:lineRule="auto"/>
        <w:jc w:val="left"/>
      </w:pPr>
    </w:p>
    <w:p w14:paraId="60E9F13F" w14:textId="506274F3" w:rsidR="00C837EB" w:rsidRPr="008462C0" w:rsidRDefault="00507405" w:rsidP="00C837EB">
      <w:pPr>
        <w:spacing w:line="240" w:lineRule="auto"/>
        <w:jc w:val="center"/>
        <w:rPr>
          <w:rFonts w:cstheme="minorHAnsi"/>
        </w:rPr>
      </w:pPr>
      <w:r>
        <w:rPr>
          <w:rFonts w:cstheme="minorHAnsi"/>
        </w:rPr>
        <w:t xml:space="preserve">Editieren von </w:t>
      </w:r>
      <w:r w:rsidR="00DF35D5">
        <w:rPr>
          <w:rFonts w:cstheme="minorHAnsi"/>
        </w:rPr>
        <w:t>Projekten im Excel Add-In, direkt aus der Web-Oberfläche heraus</w:t>
      </w:r>
      <w:r w:rsidR="00851E5F">
        <w:rPr>
          <w:rFonts w:cstheme="minorHAnsi"/>
        </w:rPr>
        <w:t xml:space="preserve"> </w:t>
      </w:r>
    </w:p>
    <w:p w14:paraId="610F12C3" w14:textId="77777777" w:rsidR="00C837EB" w:rsidRPr="008462C0" w:rsidRDefault="00C837EB" w:rsidP="00C837EB">
      <w:pPr>
        <w:spacing w:line="240" w:lineRule="auto"/>
        <w:jc w:val="center"/>
        <w:rPr>
          <w:rFonts w:cstheme="minorHAnsi"/>
        </w:rPr>
      </w:pPr>
    </w:p>
    <w:p w14:paraId="5B68BB20" w14:textId="7113403F" w:rsidR="004B7FB9" w:rsidRPr="008462C0" w:rsidRDefault="00C837EB" w:rsidP="00C837EB">
      <w:pPr>
        <w:spacing w:line="240" w:lineRule="auto"/>
        <w:jc w:val="center"/>
        <w:rPr>
          <w:rFonts w:cstheme="minorHAnsi"/>
        </w:rPr>
      </w:pPr>
      <w:r w:rsidRPr="008462C0">
        <w:rPr>
          <w:rFonts w:cstheme="minorHAnsi"/>
        </w:rPr>
        <w:t>Copyright VISBO 202</w:t>
      </w:r>
      <w:r w:rsidR="00D605C6">
        <w:rPr>
          <w:rFonts w:cstheme="minorHAnsi"/>
        </w:rPr>
        <w:t>5</w:t>
      </w:r>
      <w:r w:rsidR="004B7FB9" w:rsidRPr="008462C0">
        <w:rPr>
          <w:rFonts w:cstheme="minorHAnsi"/>
        </w:rPr>
        <w:t xml:space="preserve"> </w:t>
      </w:r>
      <w:r w:rsidR="004B7FB9" w:rsidRPr="008462C0">
        <w:rPr>
          <w:rFonts w:cstheme="minorHAnsi"/>
        </w:rPr>
        <w:br w:type="page"/>
      </w:r>
    </w:p>
    <w:sdt>
      <w:sdtPr>
        <w:rPr>
          <w:rFonts w:ascii="Trebuchet MS" w:hAnsi="Trebuchet MS"/>
          <w:b w:val="0"/>
          <w:bCs w:val="0"/>
          <w:color w:val="auto"/>
          <w:sz w:val="20"/>
          <w:szCs w:val="20"/>
        </w:rPr>
        <w:id w:val="-1069415152"/>
        <w:docPartObj>
          <w:docPartGallery w:val="Table of Contents"/>
          <w:docPartUnique/>
        </w:docPartObj>
      </w:sdtPr>
      <w:sdtEndPr>
        <w:rPr>
          <w:rFonts w:asciiTheme="minorHAnsi" w:hAnsiTheme="minorHAnsi"/>
        </w:rPr>
      </w:sdtEndPr>
      <w:sdtContent>
        <w:p w14:paraId="41BF5FAD" w14:textId="2923DEA8" w:rsidR="00CE105D" w:rsidRDefault="00CE105D">
          <w:pPr>
            <w:pStyle w:val="Inhaltsverzeichnisberschrift"/>
          </w:pPr>
          <w:r>
            <w:t>Inhaltsverzeichnis</w:t>
          </w:r>
        </w:p>
        <w:p w14:paraId="04AC1FB8" w14:textId="41398308" w:rsidR="00B321E4" w:rsidRDefault="00CE105D">
          <w:pPr>
            <w:pStyle w:val="Verzeichnis1"/>
            <w:tabs>
              <w:tab w:val="right" w:leader="dot" w:pos="8494"/>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15043660" w:history="1">
            <w:r w:rsidR="00B321E4" w:rsidRPr="00F52FD7">
              <w:rPr>
                <w:rStyle w:val="Hyperlink"/>
                <w:noProof/>
              </w:rPr>
              <w:t>Vorbemerkung: Die Microsoft ClickOnce Technologie</w:t>
            </w:r>
            <w:r w:rsidR="00B321E4">
              <w:rPr>
                <w:noProof/>
                <w:webHidden/>
              </w:rPr>
              <w:tab/>
            </w:r>
            <w:r w:rsidR="00B321E4">
              <w:rPr>
                <w:noProof/>
                <w:webHidden/>
              </w:rPr>
              <w:fldChar w:fldCharType="begin"/>
            </w:r>
            <w:r w:rsidR="00B321E4">
              <w:rPr>
                <w:noProof/>
                <w:webHidden/>
              </w:rPr>
              <w:instrText xml:space="preserve"> PAGEREF _Toc215043660 \h </w:instrText>
            </w:r>
            <w:r w:rsidR="00B321E4">
              <w:rPr>
                <w:noProof/>
                <w:webHidden/>
              </w:rPr>
            </w:r>
            <w:r w:rsidR="00B321E4">
              <w:rPr>
                <w:noProof/>
                <w:webHidden/>
              </w:rPr>
              <w:fldChar w:fldCharType="separate"/>
            </w:r>
            <w:r w:rsidR="00B321E4">
              <w:rPr>
                <w:noProof/>
                <w:webHidden/>
              </w:rPr>
              <w:t>3</w:t>
            </w:r>
            <w:r w:rsidR="00B321E4">
              <w:rPr>
                <w:noProof/>
                <w:webHidden/>
              </w:rPr>
              <w:fldChar w:fldCharType="end"/>
            </w:r>
          </w:hyperlink>
        </w:p>
        <w:p w14:paraId="5A499395" w14:textId="6C0D7D86" w:rsidR="00B321E4" w:rsidRDefault="00B321E4">
          <w:pPr>
            <w:pStyle w:val="Verzeichnis1"/>
            <w:tabs>
              <w:tab w:val="right" w:leader="dot" w:pos="8494"/>
            </w:tabs>
            <w:rPr>
              <w:rFonts w:eastAsiaTheme="minorEastAsia" w:cstheme="minorBidi"/>
              <w:noProof/>
              <w:kern w:val="2"/>
              <w:sz w:val="24"/>
              <w:szCs w:val="24"/>
              <w14:ligatures w14:val="standardContextual"/>
            </w:rPr>
          </w:pPr>
          <w:hyperlink w:anchor="_Toc215043661" w:history="1">
            <w:r w:rsidRPr="00F52FD7">
              <w:rPr>
                <w:rStyle w:val="Hyperlink"/>
                <w:noProof/>
              </w:rPr>
              <w:t>Installations-Anleitung</w:t>
            </w:r>
            <w:r>
              <w:rPr>
                <w:noProof/>
                <w:webHidden/>
              </w:rPr>
              <w:tab/>
            </w:r>
            <w:r>
              <w:rPr>
                <w:noProof/>
                <w:webHidden/>
              </w:rPr>
              <w:fldChar w:fldCharType="begin"/>
            </w:r>
            <w:r>
              <w:rPr>
                <w:noProof/>
                <w:webHidden/>
              </w:rPr>
              <w:instrText xml:space="preserve"> PAGEREF _Toc215043661 \h </w:instrText>
            </w:r>
            <w:r>
              <w:rPr>
                <w:noProof/>
                <w:webHidden/>
              </w:rPr>
            </w:r>
            <w:r>
              <w:rPr>
                <w:noProof/>
                <w:webHidden/>
              </w:rPr>
              <w:fldChar w:fldCharType="separate"/>
            </w:r>
            <w:r>
              <w:rPr>
                <w:noProof/>
                <w:webHidden/>
              </w:rPr>
              <w:t>4</w:t>
            </w:r>
            <w:r>
              <w:rPr>
                <w:noProof/>
                <w:webHidden/>
              </w:rPr>
              <w:fldChar w:fldCharType="end"/>
            </w:r>
          </w:hyperlink>
        </w:p>
        <w:p w14:paraId="53AFAEBE" w14:textId="6D02A4BE" w:rsidR="00B321E4" w:rsidRDefault="00B321E4">
          <w:pPr>
            <w:pStyle w:val="Verzeichnis2"/>
            <w:tabs>
              <w:tab w:val="right" w:leader="dot" w:pos="8494"/>
            </w:tabs>
            <w:rPr>
              <w:rFonts w:eastAsiaTheme="minorEastAsia" w:cstheme="minorBidi"/>
              <w:noProof/>
              <w:kern w:val="2"/>
              <w:sz w:val="24"/>
              <w:szCs w:val="24"/>
              <w14:ligatures w14:val="standardContextual"/>
            </w:rPr>
          </w:pPr>
          <w:hyperlink w:anchor="_Toc215043662" w:history="1">
            <w:r w:rsidRPr="00F52FD7">
              <w:rPr>
                <w:rStyle w:val="Hyperlink"/>
                <w:noProof/>
              </w:rPr>
              <w:t>Erst-Installation</w:t>
            </w:r>
            <w:r>
              <w:rPr>
                <w:noProof/>
                <w:webHidden/>
              </w:rPr>
              <w:tab/>
            </w:r>
            <w:r>
              <w:rPr>
                <w:noProof/>
                <w:webHidden/>
              </w:rPr>
              <w:fldChar w:fldCharType="begin"/>
            </w:r>
            <w:r>
              <w:rPr>
                <w:noProof/>
                <w:webHidden/>
              </w:rPr>
              <w:instrText xml:space="preserve"> PAGEREF _Toc215043662 \h </w:instrText>
            </w:r>
            <w:r>
              <w:rPr>
                <w:noProof/>
                <w:webHidden/>
              </w:rPr>
            </w:r>
            <w:r>
              <w:rPr>
                <w:noProof/>
                <w:webHidden/>
              </w:rPr>
              <w:fldChar w:fldCharType="separate"/>
            </w:r>
            <w:r>
              <w:rPr>
                <w:noProof/>
                <w:webHidden/>
              </w:rPr>
              <w:t>4</w:t>
            </w:r>
            <w:r>
              <w:rPr>
                <w:noProof/>
                <w:webHidden/>
              </w:rPr>
              <w:fldChar w:fldCharType="end"/>
            </w:r>
          </w:hyperlink>
        </w:p>
        <w:p w14:paraId="15CF9348" w14:textId="0790D867" w:rsidR="00B321E4" w:rsidRDefault="00B321E4">
          <w:pPr>
            <w:pStyle w:val="Verzeichnis1"/>
            <w:tabs>
              <w:tab w:val="right" w:leader="dot" w:pos="8494"/>
            </w:tabs>
            <w:rPr>
              <w:rFonts w:eastAsiaTheme="minorEastAsia" w:cstheme="minorBidi"/>
              <w:noProof/>
              <w:kern w:val="2"/>
              <w:sz w:val="24"/>
              <w:szCs w:val="24"/>
              <w14:ligatures w14:val="standardContextual"/>
            </w:rPr>
          </w:pPr>
          <w:hyperlink w:anchor="_Toc215043663" w:history="1">
            <w:r w:rsidRPr="00F52FD7">
              <w:rPr>
                <w:rStyle w:val="Hyperlink"/>
                <w:noProof/>
              </w:rPr>
              <w:t>Voraussetzungen auf Client Rechner</w:t>
            </w:r>
            <w:r>
              <w:rPr>
                <w:noProof/>
                <w:webHidden/>
              </w:rPr>
              <w:tab/>
            </w:r>
            <w:r>
              <w:rPr>
                <w:noProof/>
                <w:webHidden/>
              </w:rPr>
              <w:fldChar w:fldCharType="begin"/>
            </w:r>
            <w:r>
              <w:rPr>
                <w:noProof/>
                <w:webHidden/>
              </w:rPr>
              <w:instrText xml:space="preserve"> PAGEREF _Toc215043663 \h </w:instrText>
            </w:r>
            <w:r>
              <w:rPr>
                <w:noProof/>
                <w:webHidden/>
              </w:rPr>
            </w:r>
            <w:r>
              <w:rPr>
                <w:noProof/>
                <w:webHidden/>
              </w:rPr>
              <w:fldChar w:fldCharType="separate"/>
            </w:r>
            <w:r>
              <w:rPr>
                <w:noProof/>
                <w:webHidden/>
              </w:rPr>
              <w:t>6</w:t>
            </w:r>
            <w:r>
              <w:rPr>
                <w:noProof/>
                <w:webHidden/>
              </w:rPr>
              <w:fldChar w:fldCharType="end"/>
            </w:r>
          </w:hyperlink>
        </w:p>
        <w:p w14:paraId="5751E5FB" w14:textId="2C3D16FE" w:rsidR="00B321E4" w:rsidRDefault="00B321E4">
          <w:pPr>
            <w:pStyle w:val="Verzeichnis1"/>
            <w:tabs>
              <w:tab w:val="right" w:leader="dot" w:pos="8494"/>
            </w:tabs>
            <w:rPr>
              <w:rFonts w:eastAsiaTheme="minorEastAsia" w:cstheme="minorBidi"/>
              <w:noProof/>
              <w:kern w:val="2"/>
              <w:sz w:val="24"/>
              <w:szCs w:val="24"/>
              <w14:ligatures w14:val="standardContextual"/>
            </w:rPr>
          </w:pPr>
          <w:hyperlink w:anchor="_Toc215043664" w:history="1">
            <w:r w:rsidRPr="00F52FD7">
              <w:rPr>
                <w:rStyle w:val="Hyperlink"/>
                <w:noProof/>
              </w:rPr>
              <w:t>Mögliche Fehlerquellen</w:t>
            </w:r>
            <w:r>
              <w:rPr>
                <w:noProof/>
                <w:webHidden/>
              </w:rPr>
              <w:tab/>
            </w:r>
            <w:r>
              <w:rPr>
                <w:noProof/>
                <w:webHidden/>
              </w:rPr>
              <w:fldChar w:fldCharType="begin"/>
            </w:r>
            <w:r>
              <w:rPr>
                <w:noProof/>
                <w:webHidden/>
              </w:rPr>
              <w:instrText xml:space="preserve"> PAGEREF _Toc215043664 \h </w:instrText>
            </w:r>
            <w:r>
              <w:rPr>
                <w:noProof/>
                <w:webHidden/>
              </w:rPr>
            </w:r>
            <w:r>
              <w:rPr>
                <w:noProof/>
                <w:webHidden/>
              </w:rPr>
              <w:fldChar w:fldCharType="separate"/>
            </w:r>
            <w:r>
              <w:rPr>
                <w:noProof/>
                <w:webHidden/>
              </w:rPr>
              <w:t>6</w:t>
            </w:r>
            <w:r>
              <w:rPr>
                <w:noProof/>
                <w:webHidden/>
              </w:rPr>
              <w:fldChar w:fldCharType="end"/>
            </w:r>
          </w:hyperlink>
        </w:p>
        <w:p w14:paraId="65C63FF2" w14:textId="7BF0AA31" w:rsidR="00CE105D" w:rsidRDefault="00CE105D">
          <w:r>
            <w:rPr>
              <w:b/>
              <w:bCs/>
            </w:rPr>
            <w:fldChar w:fldCharType="end"/>
          </w:r>
        </w:p>
      </w:sdtContent>
    </w:sdt>
    <w:p w14:paraId="5DA52BB5" w14:textId="76A7B2E2" w:rsidR="00CE105D" w:rsidRDefault="00CE105D">
      <w:pPr>
        <w:spacing w:line="240" w:lineRule="auto"/>
        <w:jc w:val="left"/>
      </w:pPr>
    </w:p>
    <w:p w14:paraId="6589B445" w14:textId="445869E4" w:rsidR="00B35639" w:rsidRDefault="00B35639">
      <w:pPr>
        <w:spacing w:line="240" w:lineRule="auto"/>
        <w:jc w:val="left"/>
        <w:rPr>
          <w:rFonts w:cs="Arial"/>
          <w:b/>
          <w:bCs/>
          <w:iCs/>
          <w:sz w:val="28"/>
          <w:szCs w:val="28"/>
        </w:rPr>
      </w:pPr>
      <w:r>
        <w:rPr>
          <w:rFonts w:cs="Arial"/>
          <w:b/>
          <w:bCs/>
          <w:iCs/>
          <w:sz w:val="28"/>
          <w:szCs w:val="28"/>
        </w:rPr>
        <w:br w:type="page"/>
      </w:r>
    </w:p>
    <w:p w14:paraId="2B9AB036" w14:textId="77777777" w:rsidR="00B35639" w:rsidRPr="00B35639" w:rsidRDefault="00B35639" w:rsidP="00B35639">
      <w:pPr>
        <w:pStyle w:val="berschrift1"/>
      </w:pPr>
      <w:bookmarkStart w:id="0" w:name="_Toc215043660"/>
      <w:r w:rsidRPr="00B35639">
        <w:lastRenderedPageBreak/>
        <w:t xml:space="preserve">Vorbemerkung: Die Microsoft </w:t>
      </w:r>
      <w:proofErr w:type="spellStart"/>
      <w:r w:rsidRPr="00B35639">
        <w:t>ClickOnce</w:t>
      </w:r>
      <w:proofErr w:type="spellEnd"/>
      <w:r w:rsidRPr="00B35639">
        <w:t xml:space="preserve"> Technologie</w:t>
      </w:r>
      <w:bookmarkEnd w:id="0"/>
      <w:r w:rsidRPr="00B35639">
        <w:t xml:space="preserve"> </w:t>
      </w:r>
    </w:p>
    <w:p w14:paraId="49B9A728" w14:textId="77777777" w:rsidR="00B35639" w:rsidRPr="00B35639" w:rsidRDefault="00B35639" w:rsidP="00B35639">
      <w:r w:rsidRPr="00B35639">
        <w:t xml:space="preserve">Mit der Microsoft </w:t>
      </w:r>
      <w:proofErr w:type="spellStart"/>
      <w:r w:rsidRPr="00B35639">
        <w:t>ClickOnce</w:t>
      </w:r>
      <w:proofErr w:type="spellEnd"/>
      <w:r w:rsidRPr="00B35639">
        <w:t xml:space="preserve"> Technologie, die in unseren Microsoft Office Add-Ins </w:t>
      </w:r>
      <w:proofErr w:type="spellStart"/>
      <w:r w:rsidRPr="00B35639">
        <w:t>SimpleProject</w:t>
      </w:r>
      <w:proofErr w:type="spellEnd"/>
      <w:r w:rsidRPr="00B35639">
        <w:t xml:space="preserve"> Edit, </w:t>
      </w:r>
      <w:proofErr w:type="spellStart"/>
      <w:r w:rsidRPr="00B35639">
        <w:t>Powerpoint</w:t>
      </w:r>
      <w:proofErr w:type="spellEnd"/>
      <w:r w:rsidRPr="00B35639">
        <w:t xml:space="preserve"> </w:t>
      </w:r>
      <w:proofErr w:type="spellStart"/>
      <w:r w:rsidRPr="00B35639">
        <w:t>SmartInfo</w:t>
      </w:r>
      <w:proofErr w:type="spellEnd"/>
      <w:r w:rsidRPr="00B35639">
        <w:t xml:space="preserve">, RPA - </w:t>
      </w:r>
      <w:proofErr w:type="spellStart"/>
      <w:r w:rsidRPr="00B35639">
        <w:t>robot</w:t>
      </w:r>
      <w:proofErr w:type="spellEnd"/>
      <w:r w:rsidRPr="00B35639">
        <w:t xml:space="preserve"> </w:t>
      </w:r>
      <w:proofErr w:type="spellStart"/>
      <w:r w:rsidRPr="00B35639">
        <w:t>process</w:t>
      </w:r>
      <w:proofErr w:type="spellEnd"/>
      <w:r w:rsidRPr="00B35639">
        <w:t xml:space="preserve"> </w:t>
      </w:r>
      <w:proofErr w:type="spellStart"/>
      <w:r w:rsidRPr="00B35639">
        <w:t>automation</w:t>
      </w:r>
      <w:proofErr w:type="spellEnd"/>
      <w:r w:rsidRPr="00B35639">
        <w:t xml:space="preserve">, MS Project Publish installiert sind, werden die Benutzer Programme durch Klicken auf ein </w:t>
      </w:r>
      <w:proofErr w:type="spellStart"/>
      <w:r w:rsidRPr="00B35639">
        <w:t>SetUp</w:t>
      </w:r>
      <w:proofErr w:type="spellEnd"/>
      <w:r w:rsidRPr="00B35639">
        <w:t xml:space="preserve"> Programm ausgeführt. Für die Installation sind keine Administratorrechte notwendig.</w:t>
      </w:r>
    </w:p>
    <w:p w14:paraId="6897D8D7" w14:textId="77777777" w:rsidR="00B35639" w:rsidRDefault="00B35639" w:rsidP="00B35639"/>
    <w:p w14:paraId="4829CFA9" w14:textId="719E7FC0" w:rsidR="00B35639" w:rsidRPr="00B35639" w:rsidRDefault="00B35639" w:rsidP="00B35639">
      <w:r w:rsidRPr="00B35639">
        <w:t xml:space="preserve">Programme wie VISBO Excel </w:t>
      </w:r>
      <w:proofErr w:type="spellStart"/>
      <w:r w:rsidRPr="00B35639">
        <w:t>Add-IN</w:t>
      </w:r>
      <w:proofErr w:type="spellEnd"/>
      <w:r w:rsidRPr="00B35639">
        <w:t xml:space="preserve"> </w:t>
      </w:r>
      <w:proofErr w:type="spellStart"/>
      <w:r w:rsidRPr="00B35639">
        <w:t>ProjectEdit</w:t>
      </w:r>
      <w:proofErr w:type="spellEnd"/>
      <w:r w:rsidRPr="00B35639">
        <w:t xml:space="preserve"> und der VISBO </w:t>
      </w:r>
      <w:proofErr w:type="spellStart"/>
      <w:r w:rsidRPr="00B35639">
        <w:t>Powerpoint</w:t>
      </w:r>
      <w:proofErr w:type="spellEnd"/>
      <w:r w:rsidRPr="00B35639">
        <w:t xml:space="preserve"> Add-In </w:t>
      </w:r>
      <w:proofErr w:type="spellStart"/>
      <w:r w:rsidRPr="00B35639">
        <w:t>SmartInfo</w:t>
      </w:r>
      <w:proofErr w:type="spellEnd"/>
      <w:r w:rsidRPr="00B35639">
        <w:t xml:space="preserve"> verwenden die Microsoft </w:t>
      </w:r>
      <w:proofErr w:type="spellStart"/>
      <w:r w:rsidRPr="00B35639">
        <w:t>ClickOnce</w:t>
      </w:r>
      <w:proofErr w:type="spellEnd"/>
      <w:r w:rsidRPr="00B35639">
        <w:t xml:space="preserve"> Technologie und sind damit selbst aktualisierend. Beim Start der Software wird automatisch auf eine eventuell vorhandene neuere Version geprüft, so dass in der Folge alle aktualisierten Dateien ersetzt werden. Es muss lediglich sichergestellt werden, dass bei einem späteren Update </w:t>
      </w:r>
      <w:proofErr w:type="spellStart"/>
      <w:r w:rsidRPr="00B35639">
        <w:t>bzw</w:t>
      </w:r>
      <w:proofErr w:type="spellEnd"/>
      <w:r w:rsidRPr="00B35639">
        <w:t xml:space="preserve"> Download die neuen Installations-Dateien auf die bei der Erst-Installation angelegten Folder kopiert werden.</w:t>
      </w:r>
    </w:p>
    <w:p w14:paraId="07105466" w14:textId="77777777" w:rsidR="00B35639" w:rsidRPr="00B35639" w:rsidRDefault="00B35639" w:rsidP="00B35639">
      <w:r w:rsidRPr="00B35639">
        <w:t>Dadurch müssen die neuen Bibliotheken nur noch auf den entsprechenden Folder kopiert werden. Damit müssen von der IT-Abteilung in Zukunft keine aufwändigen Update-Szenarien mehr geplant und durchgeführt werden, was zu weiteren Entlastungen führt. </w:t>
      </w:r>
    </w:p>
    <w:p w14:paraId="188283E8" w14:textId="77777777" w:rsidR="00B35639" w:rsidRPr="00B35639" w:rsidRDefault="00B35639" w:rsidP="00B35639"/>
    <w:p w14:paraId="620B0D42" w14:textId="77777777" w:rsidR="00B35639" w:rsidRDefault="00B35639" w:rsidP="00B35639">
      <w:r w:rsidRPr="00B35639">
        <w:t xml:space="preserve">Die Sicherheit der einzelnen Anwendungen wird dadurch garantiert, dass jedes </w:t>
      </w:r>
      <w:proofErr w:type="spellStart"/>
      <w:r w:rsidRPr="00B35639">
        <w:t>ClickOnce</w:t>
      </w:r>
      <w:proofErr w:type="spellEnd"/>
      <w:r w:rsidRPr="00B35639">
        <w:t xml:space="preserve"> Programm vom jeweils anderen separiert ist. So kann eine </w:t>
      </w:r>
      <w:proofErr w:type="spellStart"/>
      <w:r w:rsidRPr="00B35639">
        <w:t>ClickOnce</w:t>
      </w:r>
      <w:proofErr w:type="spellEnd"/>
      <w:r w:rsidRPr="00B35639">
        <w:t xml:space="preserve"> Applikation eine andere nicht verändern oder zerstören. </w:t>
      </w:r>
    </w:p>
    <w:p w14:paraId="7F2A256E" w14:textId="77777777" w:rsidR="00840FBF" w:rsidRPr="00840FBF" w:rsidRDefault="00840FBF" w:rsidP="00840FBF">
      <w:r w:rsidRPr="00840FBF">
        <w:t>Die Besonderheit ist, dass eine Installation keine Admin Rechte benötigt und sich eine einmal installierte Applikation automatisch aktualisieren kann, wenn eine neue Version oder Release bereitgestellt wurde.</w:t>
      </w:r>
    </w:p>
    <w:p w14:paraId="0EEAEA05" w14:textId="77777777" w:rsidR="00840FBF" w:rsidRPr="00840FBF" w:rsidRDefault="00840FBF" w:rsidP="00840FBF"/>
    <w:p w14:paraId="65207B6F" w14:textId="77777777" w:rsidR="00840FBF" w:rsidRPr="00840FBF" w:rsidRDefault="00840FBF" w:rsidP="00840FBF">
      <w:r w:rsidRPr="00840FBF">
        <w:t xml:space="preserve">Weiterführende Informationen zur </w:t>
      </w:r>
      <w:r w:rsidRPr="00840FBF">
        <w:rPr>
          <w:b/>
          <w:bCs/>
        </w:rPr>
        <w:t xml:space="preserve">Microsoft </w:t>
      </w:r>
      <w:proofErr w:type="spellStart"/>
      <w:r w:rsidRPr="00840FBF">
        <w:rPr>
          <w:b/>
          <w:bCs/>
        </w:rPr>
        <w:t>ClickOnce</w:t>
      </w:r>
      <w:proofErr w:type="spellEnd"/>
      <w:r w:rsidRPr="00840FBF">
        <w:rPr>
          <w:b/>
          <w:bCs/>
        </w:rPr>
        <w:t xml:space="preserve"> Technologie</w:t>
      </w:r>
      <w:r w:rsidRPr="00840FBF">
        <w:t xml:space="preserve"> finden Sie hier: </w:t>
      </w:r>
      <w:hyperlink r:id="rId8" w:tgtFrame="_blank" w:history="1">
        <w:r w:rsidRPr="00840FBF">
          <w:rPr>
            <w:rStyle w:val="Hyperlink"/>
          </w:rPr>
          <w:t>Link</w:t>
        </w:r>
      </w:hyperlink>
    </w:p>
    <w:p w14:paraId="3B776AB1" w14:textId="77777777" w:rsidR="00840FBF" w:rsidRDefault="00840FBF" w:rsidP="00B35639"/>
    <w:p w14:paraId="08A37092" w14:textId="77777777" w:rsidR="00F4407E" w:rsidRDefault="00F4407E">
      <w:pPr>
        <w:spacing w:line="240" w:lineRule="auto"/>
        <w:jc w:val="left"/>
        <w:rPr>
          <w:rFonts w:cs="Arial"/>
          <w:b/>
          <w:bCs/>
          <w:kern w:val="32"/>
          <w:sz w:val="32"/>
          <w:szCs w:val="32"/>
        </w:rPr>
      </w:pPr>
      <w:r>
        <w:br w:type="page"/>
      </w:r>
    </w:p>
    <w:p w14:paraId="3D900EAC" w14:textId="67B79386" w:rsidR="0052006E" w:rsidRDefault="0052006E" w:rsidP="0052006E">
      <w:pPr>
        <w:pStyle w:val="berschrift1"/>
      </w:pPr>
      <w:bookmarkStart w:id="1" w:name="_Toc215043661"/>
      <w:r w:rsidRPr="0052006E">
        <w:lastRenderedPageBreak/>
        <w:t>Installations-Anleitung</w:t>
      </w:r>
      <w:bookmarkEnd w:id="1"/>
    </w:p>
    <w:p w14:paraId="53DE54D1" w14:textId="77777777" w:rsidR="00057FDA" w:rsidRPr="00057FDA" w:rsidRDefault="00057FDA" w:rsidP="00057FDA">
      <w:pPr>
        <w:pStyle w:val="berschrift2"/>
      </w:pPr>
      <w:bookmarkStart w:id="2" w:name="_Toc215043662"/>
      <w:r w:rsidRPr="00057FDA">
        <w:t>Erst-Installation</w:t>
      </w:r>
      <w:bookmarkEnd w:id="2"/>
    </w:p>
    <w:p w14:paraId="1368A8CD" w14:textId="77777777" w:rsidR="00057FDA" w:rsidRPr="00057FDA" w:rsidRDefault="00057FDA" w:rsidP="00057FDA"/>
    <w:p w14:paraId="4471C9EF" w14:textId="1DFACADF" w:rsidR="00057FDA" w:rsidRPr="00057FDA" w:rsidRDefault="00057FDA" w:rsidP="00C56DA6">
      <w:pPr>
        <w:numPr>
          <w:ilvl w:val="0"/>
          <w:numId w:val="14"/>
        </w:numPr>
      </w:pPr>
      <w:r w:rsidRPr="00057FDA">
        <w:t xml:space="preserve">Downloaden Sie </w:t>
      </w:r>
      <w:r w:rsidR="00724AED">
        <w:t xml:space="preserve">das Zip File </w:t>
      </w:r>
      <w:r w:rsidRPr="00057FDA">
        <w:t xml:space="preserve">VISBO Project Edit vom </w:t>
      </w:r>
      <w:r w:rsidR="00724AED">
        <w:t xml:space="preserve">Open Source Projekt: </w:t>
      </w:r>
      <w:hyperlink r:id="rId9" w:history="1">
        <w:r w:rsidR="00E95E89" w:rsidRPr="009F394D">
          <w:rPr>
            <w:rStyle w:val="Hyperlink"/>
          </w:rPr>
          <w:t>https://github.com/visbo-open-source/visbo-projectboard/tree/main/VISBO%20SPE/install/</w:t>
        </w:r>
      </w:hyperlink>
      <w:r w:rsidR="00E95E89">
        <w:t xml:space="preserve">  </w:t>
      </w:r>
      <w:r w:rsidRPr="00057FDA">
        <w:t>Verschieben Sie die Zip-Datei in einen Folder, der für alle zukünftigen Nutzer im Zugriff ist. Nennen Sie diesen Folder "VISBO Software"</w:t>
      </w:r>
    </w:p>
    <w:p w14:paraId="5C5CA792" w14:textId="77777777" w:rsidR="00057FDA" w:rsidRPr="00057FDA" w:rsidRDefault="00057FDA" w:rsidP="00057FDA">
      <w:pPr>
        <w:numPr>
          <w:ilvl w:val="0"/>
          <w:numId w:val="14"/>
        </w:numPr>
      </w:pPr>
      <w:r w:rsidRPr="00057FDA">
        <w:t xml:space="preserve">Entpacken Sie die Zip-Datei im </w:t>
      </w:r>
      <w:proofErr w:type="gramStart"/>
      <w:r w:rsidRPr="00057FDA">
        <w:t>Folder .</w:t>
      </w:r>
      <w:proofErr w:type="gramEnd"/>
      <w:r w:rsidRPr="00057FDA">
        <w:t>\VISBO Software.</w:t>
      </w:r>
    </w:p>
    <w:p w14:paraId="69956C65" w14:textId="77777777" w:rsidR="00057FDA" w:rsidRPr="00057FDA" w:rsidRDefault="00057FDA" w:rsidP="00057FDA">
      <w:pPr>
        <w:numPr>
          <w:ilvl w:val="0"/>
          <w:numId w:val="14"/>
        </w:numPr>
      </w:pPr>
      <w:r w:rsidRPr="00057FDA">
        <w:rPr>
          <w:b/>
          <w:bCs/>
        </w:rPr>
        <w:t>Anmerkung</w:t>
      </w:r>
      <w:r w:rsidRPr="00057FDA">
        <w:t xml:space="preserve">: Sie müssen die </w:t>
      </w:r>
      <w:proofErr w:type="gramStart"/>
      <w:r w:rsidRPr="00057FDA">
        <w:t>unter .</w:t>
      </w:r>
      <w:proofErr w:type="gramEnd"/>
      <w:r w:rsidRPr="00057FDA">
        <w:t xml:space="preserve">\VISBO Software\VISBO Project Edit\VISBO </w:t>
      </w:r>
      <w:proofErr w:type="spellStart"/>
      <w:r w:rsidRPr="00057FDA">
        <w:t>Connect_with_ProjectEdit</w:t>
      </w:r>
      <w:proofErr w:type="spellEnd"/>
      <w:r w:rsidRPr="00057FDA">
        <w:t xml:space="preserve"> enthaltenen Zip Dateien </w:t>
      </w:r>
      <w:r w:rsidRPr="00057FDA">
        <w:rPr>
          <w:b/>
          <w:bCs/>
        </w:rPr>
        <w:t>nicht entpacken</w:t>
      </w:r>
      <w:r w:rsidRPr="00057FDA">
        <w:t>. Das erledigt das Installations-Skript.</w:t>
      </w:r>
    </w:p>
    <w:p w14:paraId="246C4F29" w14:textId="77777777" w:rsidR="00057FDA" w:rsidRPr="00057FDA" w:rsidRDefault="00057FDA" w:rsidP="00057FDA">
      <w:pPr>
        <w:numPr>
          <w:ilvl w:val="0"/>
          <w:numId w:val="14"/>
        </w:numPr>
      </w:pPr>
      <w:r w:rsidRPr="00057FDA">
        <w:t xml:space="preserve">Öffnen Sie den </w:t>
      </w:r>
      <w:proofErr w:type="gramStart"/>
      <w:r w:rsidRPr="00057FDA">
        <w:t>Folder .</w:t>
      </w:r>
      <w:proofErr w:type="gramEnd"/>
      <w:r w:rsidRPr="00057FDA">
        <w:t xml:space="preserve">\VISBO Software\VISBO Project Edit\VISBO </w:t>
      </w:r>
      <w:proofErr w:type="spellStart"/>
      <w:r w:rsidRPr="00057FDA">
        <w:t>Connect_with_ProjectEdit</w:t>
      </w:r>
      <w:proofErr w:type="spellEnd"/>
      <w:r w:rsidRPr="00057FDA">
        <w:t>.</w:t>
      </w:r>
    </w:p>
    <w:p w14:paraId="6A25A405" w14:textId="77777777" w:rsidR="00057FDA" w:rsidRPr="00057FDA" w:rsidRDefault="00057FDA" w:rsidP="00057FDA">
      <w:pPr>
        <w:numPr>
          <w:ilvl w:val="0"/>
          <w:numId w:val="14"/>
        </w:numPr>
      </w:pPr>
      <w:r w:rsidRPr="00057FDA">
        <w:t>Doppelklicken Sie auf "</w:t>
      </w:r>
      <w:r w:rsidRPr="00057FDA">
        <w:rPr>
          <w:b/>
          <w:bCs/>
        </w:rPr>
        <w:t>install.bat</w:t>
      </w:r>
      <w:r w:rsidRPr="00057FDA">
        <w:t>" und folgen Sie den Anweisungen.</w:t>
      </w:r>
    </w:p>
    <w:p w14:paraId="411242A3" w14:textId="77777777" w:rsidR="00057FDA" w:rsidRPr="00057FDA" w:rsidRDefault="00057FDA" w:rsidP="00057FDA"/>
    <w:p w14:paraId="7493337D" w14:textId="77777777" w:rsidR="00057FDA" w:rsidRPr="00057FDA" w:rsidRDefault="00057FDA" w:rsidP="00057FDA">
      <w:r w:rsidRPr="00057FDA">
        <w:rPr>
          <w:b/>
          <w:bCs/>
        </w:rPr>
        <w:t>WICHTIG</w:t>
      </w:r>
      <w:r w:rsidRPr="00057FDA">
        <w:t xml:space="preserve">: Mit dem Aufruf von Install.bat werden </w:t>
      </w:r>
      <w:r w:rsidRPr="00057FDA">
        <w:rPr>
          <w:b/>
          <w:bCs/>
        </w:rPr>
        <w:t xml:space="preserve">2 Programme </w:t>
      </w:r>
      <w:r w:rsidRPr="00057FDA">
        <w:t xml:space="preserve">installiert – sowohl der VISBO Project </w:t>
      </w:r>
      <w:proofErr w:type="gramStart"/>
      <w:r w:rsidRPr="00057FDA">
        <w:t>Edit ,</w:t>
      </w:r>
      <w:proofErr w:type="gramEnd"/>
      <w:r w:rsidRPr="00057FDA">
        <w:t xml:space="preserve"> als auch der Connect, der dafür sorgt, dass der VISBO Excel </w:t>
      </w:r>
      <w:proofErr w:type="spellStart"/>
      <w:r w:rsidRPr="00057FDA">
        <w:t>AddIn</w:t>
      </w:r>
      <w:proofErr w:type="spellEnd"/>
      <w:r w:rsidRPr="00057FDA">
        <w:t xml:space="preserve"> aus der Web-Oberfläche aufgerufen werden kann.</w:t>
      </w:r>
    </w:p>
    <w:p w14:paraId="4E2B3F2A" w14:textId="77777777" w:rsidR="00057FDA" w:rsidRPr="00057FDA" w:rsidRDefault="00057FDA" w:rsidP="00057FDA"/>
    <w:p w14:paraId="6C2318BB" w14:textId="77777777" w:rsidR="00057FDA" w:rsidRDefault="00057FDA" w:rsidP="00057FDA">
      <w:r w:rsidRPr="00057FDA">
        <w:t xml:space="preserve">Die Connect Installation kann ein paar Minuten dauern, deshalb ist es </w:t>
      </w:r>
      <w:r w:rsidRPr="00057FDA">
        <w:rPr>
          <w:b/>
          <w:bCs/>
        </w:rPr>
        <w:t>sehr wichtig</w:t>
      </w:r>
      <w:r w:rsidRPr="00057FDA">
        <w:t xml:space="preserve">, das Command Fenster der Installation </w:t>
      </w:r>
      <w:r w:rsidRPr="00057FDA">
        <w:rPr>
          <w:b/>
          <w:bCs/>
        </w:rPr>
        <w:t>nicht vorzeitig</w:t>
      </w:r>
      <w:r w:rsidRPr="00057FDA">
        <w:t xml:space="preserve"> zu schließen. Warten Sie bitte darauf, dass sich das Command Fenster von </w:t>
      </w:r>
      <w:proofErr w:type="gramStart"/>
      <w:r w:rsidRPr="00057FDA">
        <w:t>alleine</w:t>
      </w:r>
      <w:proofErr w:type="gramEnd"/>
      <w:r w:rsidRPr="00057FDA">
        <w:t xml:space="preserve"> schließt.</w:t>
      </w:r>
    </w:p>
    <w:p w14:paraId="1F4EB824" w14:textId="77777777" w:rsidR="004008DE" w:rsidRDefault="004008DE" w:rsidP="00057FDA"/>
    <w:p w14:paraId="3B6F2238" w14:textId="77777777" w:rsidR="00173B70" w:rsidRDefault="00173B70">
      <w:pPr>
        <w:spacing w:line="240" w:lineRule="auto"/>
        <w:jc w:val="left"/>
        <w:rPr>
          <w:b/>
          <w:bCs/>
        </w:rPr>
      </w:pPr>
      <w:r>
        <w:rPr>
          <w:b/>
          <w:bCs/>
        </w:rPr>
        <w:br w:type="page"/>
      </w:r>
    </w:p>
    <w:p w14:paraId="1E63814C" w14:textId="4ED779F9" w:rsidR="004008DE" w:rsidRPr="00057FDA" w:rsidRDefault="004008DE" w:rsidP="00057FDA">
      <w:r w:rsidRPr="004008DE">
        <w:rPr>
          <w:b/>
          <w:bCs/>
        </w:rPr>
        <w:lastRenderedPageBreak/>
        <w:t>Den Excel Add-In als vertrauenswürdig deklarieren:</w:t>
      </w:r>
    </w:p>
    <w:p w14:paraId="259B1420" w14:textId="0CDC9FE3" w:rsidR="00057FDA" w:rsidRPr="0052006E" w:rsidRDefault="00B669C2" w:rsidP="00057FDA">
      <w:r w:rsidRPr="00B669C2">
        <w:t xml:space="preserve">Das Installations-Skript fragt sie, ob es den Speicherort des installierten Excel </w:t>
      </w:r>
      <w:proofErr w:type="spellStart"/>
      <w:r w:rsidRPr="00B669C2">
        <w:t>AddIns</w:t>
      </w:r>
      <w:proofErr w:type="spellEnd"/>
      <w:r w:rsidRPr="00B669C2">
        <w:t xml:space="preserve"> automatisch als vertrauenswürdigen Speicherort deklarieren soll.</w:t>
      </w:r>
    </w:p>
    <w:p w14:paraId="49973821" w14:textId="36858C05" w:rsidR="0052006E" w:rsidRPr="00173B70" w:rsidRDefault="00B669C2" w:rsidP="00173B70">
      <w:pPr>
        <w:pStyle w:val="Listenabsatz"/>
        <w:numPr>
          <w:ilvl w:val="0"/>
          <w:numId w:val="16"/>
        </w:numPr>
      </w:pPr>
      <w:r w:rsidRPr="00173B70">
        <w:t xml:space="preserve">Sie </w:t>
      </w:r>
      <w:proofErr w:type="spellStart"/>
      <w:r w:rsidRPr="00173B70">
        <w:t>antworten</w:t>
      </w:r>
      <w:proofErr w:type="spellEnd"/>
      <w:r w:rsidRPr="00173B70">
        <w:t xml:space="preserve"> </w:t>
      </w:r>
      <w:proofErr w:type="spellStart"/>
      <w:r w:rsidRPr="00173B70">
        <w:t>mit</w:t>
      </w:r>
      <w:proofErr w:type="spellEnd"/>
      <w:r w:rsidRPr="00173B70">
        <w:t xml:space="preserve"> "1": der </w:t>
      </w:r>
      <w:proofErr w:type="spellStart"/>
      <w:r w:rsidRPr="00173B70">
        <w:t>Speicherort</w:t>
      </w:r>
      <w:proofErr w:type="spellEnd"/>
      <w:r w:rsidRPr="00173B70">
        <w:t xml:space="preserve"> des VISBO Excel-Add-Ins </w:t>
      </w:r>
      <w:proofErr w:type="spellStart"/>
      <w:r w:rsidRPr="00173B70">
        <w:t>wird</w:t>
      </w:r>
      <w:proofErr w:type="spellEnd"/>
      <w:r w:rsidRPr="00173B70">
        <w:t xml:space="preserve"> </w:t>
      </w:r>
      <w:proofErr w:type="spellStart"/>
      <w:r w:rsidRPr="00173B70">
        <w:t>als</w:t>
      </w:r>
      <w:proofErr w:type="spellEnd"/>
      <w:r w:rsidRPr="00173B70">
        <w:t xml:space="preserve"> </w:t>
      </w:r>
      <w:proofErr w:type="spellStart"/>
      <w:r w:rsidRPr="00173B70">
        <w:t>vertrauenswürdiger</w:t>
      </w:r>
      <w:proofErr w:type="spellEnd"/>
      <w:r w:rsidRPr="00173B70">
        <w:t xml:space="preserve"> </w:t>
      </w:r>
      <w:proofErr w:type="spellStart"/>
      <w:r w:rsidRPr="00173B70">
        <w:t>Speicherort</w:t>
      </w:r>
      <w:proofErr w:type="spellEnd"/>
      <w:r w:rsidRPr="00173B70">
        <w:t xml:space="preserve"> in der Registry </w:t>
      </w:r>
      <w:proofErr w:type="spellStart"/>
      <w:r w:rsidRPr="00173B70">
        <w:t>eingetragen</w:t>
      </w:r>
      <w:proofErr w:type="spellEnd"/>
      <w:r w:rsidR="00173B70">
        <w:br/>
      </w:r>
    </w:p>
    <w:p w14:paraId="3B88C1C7" w14:textId="1C5AD6D4" w:rsidR="00FE5314" w:rsidRDefault="00FE5314" w:rsidP="00173B70">
      <w:pPr>
        <w:pStyle w:val="Listenabsatz"/>
        <w:numPr>
          <w:ilvl w:val="0"/>
          <w:numId w:val="16"/>
        </w:numPr>
      </w:pPr>
      <w:r>
        <w:t xml:space="preserve">Sie </w:t>
      </w:r>
      <w:proofErr w:type="spellStart"/>
      <w:r>
        <w:t>antworten</w:t>
      </w:r>
      <w:proofErr w:type="spellEnd"/>
      <w:r>
        <w:t xml:space="preserve"> </w:t>
      </w:r>
      <w:proofErr w:type="spellStart"/>
      <w:r>
        <w:t>mit</w:t>
      </w:r>
      <w:proofErr w:type="spellEnd"/>
      <w:r>
        <w:t xml:space="preserve"> "2</w:t>
      </w:r>
      <w:proofErr w:type="gramStart"/>
      <w:r>
        <w:t>" :</w:t>
      </w:r>
      <w:proofErr w:type="gramEnd"/>
      <w:r>
        <w:t xml:space="preserve"> </w:t>
      </w:r>
      <w:proofErr w:type="spellStart"/>
      <w:r>
        <w:t>sie</w:t>
      </w:r>
      <w:proofErr w:type="spellEnd"/>
      <w:r>
        <w:t xml:space="preserve"> </w:t>
      </w:r>
      <w:proofErr w:type="spellStart"/>
      <w:r>
        <w:t>möchten</w:t>
      </w:r>
      <w:proofErr w:type="spellEnd"/>
      <w:r>
        <w:t xml:space="preserve"> den </w:t>
      </w:r>
      <w:proofErr w:type="spellStart"/>
      <w:r>
        <w:t>Speicherort</w:t>
      </w:r>
      <w:proofErr w:type="spellEnd"/>
      <w:r>
        <w:t xml:space="preserve"> des VISBO Excel Add-Ins </w:t>
      </w:r>
      <w:proofErr w:type="spellStart"/>
      <w:r>
        <w:t>manuell</w:t>
      </w:r>
      <w:proofErr w:type="spellEnd"/>
      <w:r>
        <w:t xml:space="preserve"> </w:t>
      </w:r>
      <w:proofErr w:type="spellStart"/>
      <w:r>
        <w:t>als</w:t>
      </w:r>
      <w:proofErr w:type="spellEnd"/>
      <w:r>
        <w:t xml:space="preserve"> </w:t>
      </w:r>
      <w:proofErr w:type="spellStart"/>
      <w:r>
        <w:t>vertrauenswürdigen</w:t>
      </w:r>
      <w:proofErr w:type="spellEnd"/>
      <w:r>
        <w:t xml:space="preserve"> </w:t>
      </w:r>
      <w:proofErr w:type="spellStart"/>
      <w:r>
        <w:t>Speicherort</w:t>
      </w:r>
      <w:proofErr w:type="spellEnd"/>
      <w:r>
        <w:t xml:space="preserve"> </w:t>
      </w:r>
      <w:proofErr w:type="spellStart"/>
      <w:r>
        <w:t>eintragen</w:t>
      </w:r>
      <w:proofErr w:type="spellEnd"/>
      <w:r w:rsidR="00173B70">
        <w:t xml:space="preserve">. Gehen Sie </w:t>
      </w:r>
      <w:proofErr w:type="spellStart"/>
      <w:r w:rsidR="00173B70">
        <w:t>dazu</w:t>
      </w:r>
      <w:proofErr w:type="spellEnd"/>
      <w:r w:rsidR="00173B70">
        <w:t xml:space="preserve"> </w:t>
      </w:r>
      <w:proofErr w:type="spellStart"/>
      <w:r w:rsidR="00173B70">
        <w:t>folgendermaßen</w:t>
      </w:r>
      <w:proofErr w:type="spellEnd"/>
      <w:r w:rsidR="00173B70">
        <w:t xml:space="preserve"> </w:t>
      </w:r>
      <w:proofErr w:type="spellStart"/>
      <w:r w:rsidR="00173B70">
        <w:t>vor</w:t>
      </w:r>
      <w:proofErr w:type="spellEnd"/>
      <w:r w:rsidR="00173B70">
        <w:t xml:space="preserve">: </w:t>
      </w:r>
    </w:p>
    <w:p w14:paraId="0210F960" w14:textId="77777777" w:rsidR="00FE5314" w:rsidRDefault="00FE5314" w:rsidP="00FE5314">
      <w:pPr>
        <w:pStyle w:val="Listenabsatz"/>
        <w:numPr>
          <w:ilvl w:val="0"/>
          <w:numId w:val="15"/>
        </w:numPr>
      </w:pPr>
      <w:proofErr w:type="spellStart"/>
      <w:r>
        <w:t>Öffnen</w:t>
      </w:r>
      <w:proofErr w:type="spellEnd"/>
      <w:r>
        <w:t xml:space="preserve"> Sie Excel</w:t>
      </w:r>
    </w:p>
    <w:p w14:paraId="603B7B50" w14:textId="77777777" w:rsidR="00FE5314" w:rsidRDefault="00FE5314" w:rsidP="00FE5314">
      <w:pPr>
        <w:pStyle w:val="Listenabsatz"/>
        <w:numPr>
          <w:ilvl w:val="0"/>
          <w:numId w:val="15"/>
        </w:numPr>
      </w:pPr>
      <w:proofErr w:type="spellStart"/>
      <w:r>
        <w:t>Wählen</w:t>
      </w:r>
      <w:proofErr w:type="spellEnd"/>
      <w:r>
        <w:t xml:space="preserve"> Sie </w:t>
      </w:r>
      <w:proofErr w:type="spellStart"/>
      <w:r>
        <w:t>Optionen</w:t>
      </w:r>
      <w:proofErr w:type="spellEnd"/>
      <w:r>
        <w:t xml:space="preserve"> - Trust Center - </w:t>
      </w:r>
      <w:proofErr w:type="spellStart"/>
      <w:r>
        <w:t>Einstellungen</w:t>
      </w:r>
      <w:proofErr w:type="spellEnd"/>
      <w:r>
        <w:t xml:space="preserve"> für das Trust Center - </w:t>
      </w:r>
      <w:proofErr w:type="spellStart"/>
      <w:r>
        <w:t>Vertrauenswürdige</w:t>
      </w:r>
      <w:proofErr w:type="spellEnd"/>
      <w:r>
        <w:t xml:space="preserve"> </w:t>
      </w:r>
      <w:proofErr w:type="spellStart"/>
      <w:r>
        <w:t>Speicherorte</w:t>
      </w:r>
      <w:proofErr w:type="spellEnd"/>
    </w:p>
    <w:p w14:paraId="64F6A90B" w14:textId="77777777" w:rsidR="00FE5314" w:rsidRDefault="00FE5314" w:rsidP="00FE5314">
      <w:pPr>
        <w:pStyle w:val="Listenabsatz"/>
        <w:numPr>
          <w:ilvl w:val="0"/>
          <w:numId w:val="15"/>
        </w:numPr>
      </w:pPr>
      <w:r>
        <w:t xml:space="preserve">Tragen Sie </w:t>
      </w:r>
      <w:proofErr w:type="spellStart"/>
      <w:r>
        <w:t>hier</w:t>
      </w:r>
      <w:proofErr w:type="spellEnd"/>
      <w:r>
        <w:t xml:space="preserve"> den </w:t>
      </w:r>
      <w:proofErr w:type="spellStart"/>
      <w:r>
        <w:t>Pfad</w:t>
      </w:r>
      <w:proofErr w:type="spellEnd"/>
      <w:r>
        <w:t xml:space="preserve"> </w:t>
      </w:r>
      <w:proofErr w:type="spellStart"/>
      <w:r>
        <w:t>ein</w:t>
      </w:r>
      <w:proofErr w:type="spellEnd"/>
      <w:r>
        <w:t xml:space="preserve"> &lt;</w:t>
      </w:r>
      <w:proofErr w:type="spellStart"/>
      <w:r>
        <w:t>Ihr</w:t>
      </w:r>
      <w:proofErr w:type="spellEnd"/>
      <w:r>
        <w:t xml:space="preserve"> </w:t>
      </w:r>
      <w:proofErr w:type="spellStart"/>
      <w:r>
        <w:t>Benutzer</w:t>
      </w:r>
      <w:proofErr w:type="spellEnd"/>
      <w:r>
        <w:t xml:space="preserve"> </w:t>
      </w:r>
      <w:proofErr w:type="spellStart"/>
      <w:r>
        <w:t>Pfad</w:t>
      </w:r>
      <w:proofErr w:type="spellEnd"/>
      <w:r>
        <w:t>&gt;\</w:t>
      </w:r>
      <w:proofErr w:type="spellStart"/>
      <w:r>
        <w:t>AppData</w:t>
      </w:r>
      <w:proofErr w:type="spellEnd"/>
      <w:r>
        <w:t>\Roaming\VISBO</w:t>
      </w:r>
    </w:p>
    <w:p w14:paraId="65BFFAF0" w14:textId="77777777" w:rsidR="00FE5314" w:rsidRDefault="00FE5314" w:rsidP="00FE5314">
      <w:pPr>
        <w:pStyle w:val="Listenabsatz"/>
        <w:numPr>
          <w:ilvl w:val="0"/>
          <w:numId w:val="15"/>
        </w:numPr>
      </w:pPr>
      <w:proofErr w:type="spellStart"/>
      <w:r>
        <w:t>Markieren</w:t>
      </w:r>
      <w:proofErr w:type="spellEnd"/>
      <w:r>
        <w:t xml:space="preserve"> </w:t>
      </w:r>
      <w:proofErr w:type="spellStart"/>
      <w:r>
        <w:t>sie</w:t>
      </w:r>
      <w:proofErr w:type="spellEnd"/>
      <w:r>
        <w:t xml:space="preserve"> die Checkbox "</w:t>
      </w:r>
      <w:proofErr w:type="spellStart"/>
      <w:r>
        <w:t>Unterordner</w:t>
      </w:r>
      <w:proofErr w:type="spellEnd"/>
      <w:r>
        <w:t xml:space="preserve"> </w:t>
      </w:r>
      <w:proofErr w:type="spellStart"/>
      <w:r>
        <w:t>sind</w:t>
      </w:r>
      <w:proofErr w:type="spellEnd"/>
      <w:r>
        <w:t xml:space="preserve"> </w:t>
      </w:r>
      <w:proofErr w:type="spellStart"/>
      <w:r>
        <w:t>ebenfalls</w:t>
      </w:r>
      <w:proofErr w:type="spellEnd"/>
      <w:r>
        <w:t xml:space="preserve"> </w:t>
      </w:r>
      <w:proofErr w:type="spellStart"/>
      <w:r>
        <w:t>vertrauenswürdig</w:t>
      </w:r>
      <w:proofErr w:type="spellEnd"/>
      <w:r>
        <w:t>"</w:t>
      </w:r>
    </w:p>
    <w:p w14:paraId="37E8D137" w14:textId="77777777" w:rsidR="00FE5314" w:rsidRPr="00B35639" w:rsidRDefault="00FE5314" w:rsidP="00173B70">
      <w:pPr>
        <w:pStyle w:val="Listenabsatz"/>
        <w:ind w:left="1068"/>
      </w:pPr>
    </w:p>
    <w:p w14:paraId="0EE31A63" w14:textId="7B506564" w:rsidR="00CE105D" w:rsidRPr="002E5C7E" w:rsidRDefault="002E5C7E" w:rsidP="00B35639">
      <w:pPr>
        <w:rPr>
          <w:b/>
          <w:bCs/>
          <w:color w:val="4472C4" w:themeColor="accent1"/>
        </w:rPr>
      </w:pPr>
      <w:r w:rsidRPr="002E5C7E">
        <w:rPr>
          <w:b/>
          <w:bCs/>
          <w:color w:val="4472C4" w:themeColor="accent1"/>
        </w:rPr>
        <w:t xml:space="preserve">Hinweis: </w:t>
      </w:r>
    </w:p>
    <w:p w14:paraId="1E45864F" w14:textId="77777777" w:rsidR="002E5C7E" w:rsidRPr="002E5C7E" w:rsidRDefault="002E5C7E" w:rsidP="002E5C7E">
      <w:r w:rsidRPr="002E5C7E">
        <w:t xml:space="preserve">Wenn der </w:t>
      </w:r>
      <w:r w:rsidRPr="002E5C7E">
        <w:rPr>
          <w:b/>
          <w:bCs/>
        </w:rPr>
        <w:t xml:space="preserve">Microsoft </w:t>
      </w:r>
      <w:proofErr w:type="spellStart"/>
      <w:r w:rsidRPr="002E5C7E">
        <w:rPr>
          <w:b/>
          <w:bCs/>
        </w:rPr>
        <w:t>SmartScreen</w:t>
      </w:r>
      <w:proofErr w:type="spellEnd"/>
      <w:r w:rsidRPr="002E5C7E">
        <w:rPr>
          <w:b/>
          <w:bCs/>
        </w:rPr>
        <w:t xml:space="preserve"> Defender </w:t>
      </w:r>
      <w:r w:rsidRPr="002E5C7E">
        <w:t>die Ausführung des Skripts blockiert, dann wählen Sie bitte</w:t>
      </w:r>
    </w:p>
    <w:p w14:paraId="6C3E529F" w14:textId="77777777" w:rsidR="002E5C7E" w:rsidRPr="002E5C7E" w:rsidRDefault="002E5C7E" w:rsidP="002E5C7E">
      <w:pPr>
        <w:numPr>
          <w:ilvl w:val="0"/>
          <w:numId w:val="17"/>
        </w:numPr>
      </w:pPr>
      <w:r w:rsidRPr="002E5C7E">
        <w:t>Weitere Informationen</w:t>
      </w:r>
    </w:p>
    <w:p w14:paraId="2DF49A5E" w14:textId="77777777" w:rsidR="002E5C7E" w:rsidRPr="002E5C7E" w:rsidRDefault="002E5C7E" w:rsidP="002E5C7E">
      <w:pPr>
        <w:numPr>
          <w:ilvl w:val="0"/>
          <w:numId w:val="17"/>
        </w:numPr>
      </w:pPr>
      <w:r w:rsidRPr="002E5C7E">
        <w:t>Dann "Trotzdem Ausführen"</w:t>
      </w:r>
    </w:p>
    <w:p w14:paraId="1BD2E4B0" w14:textId="77777777" w:rsidR="002E5C7E" w:rsidRPr="002E5C7E" w:rsidRDefault="002E5C7E" w:rsidP="002E5C7E">
      <w:r w:rsidRPr="002E5C7E">
        <w:t>Alternativ können Sie das Skript aus dem "CMD"-Fenster ausführen.</w:t>
      </w:r>
    </w:p>
    <w:p w14:paraId="22C5F331" w14:textId="77777777" w:rsidR="002E5C7E" w:rsidRDefault="002E5C7E" w:rsidP="00B35639"/>
    <w:p w14:paraId="7E11315E" w14:textId="77777777" w:rsidR="00D43287" w:rsidRPr="00D43287" w:rsidRDefault="00D43287" w:rsidP="00B321E4">
      <w:pPr>
        <w:pStyle w:val="berschrift2"/>
      </w:pPr>
      <w:r w:rsidRPr="00D43287">
        <w:t xml:space="preserve">Update Ihrer bestehenden Installation </w:t>
      </w:r>
    </w:p>
    <w:p w14:paraId="749FD1D1" w14:textId="77777777" w:rsidR="00D43287" w:rsidRPr="00D43287" w:rsidRDefault="00D43287" w:rsidP="00D43287"/>
    <w:p w14:paraId="324123B5" w14:textId="77777777" w:rsidR="00D43287" w:rsidRPr="00D43287" w:rsidRDefault="00D43287" w:rsidP="00D43287">
      <w:r w:rsidRPr="00D43287">
        <w:t>Wenn Sie später eine neue Release / Version des VISBO Excel Add-Ins nutzen wollen</w:t>
      </w:r>
    </w:p>
    <w:p w14:paraId="08039612" w14:textId="77777777" w:rsidR="00D43287" w:rsidRPr="00D43287" w:rsidRDefault="00D43287" w:rsidP="00D43287">
      <w:pPr>
        <w:numPr>
          <w:ilvl w:val="0"/>
          <w:numId w:val="18"/>
        </w:numPr>
      </w:pPr>
      <w:r w:rsidRPr="00D43287">
        <w:t>Laden Sie die Zip-Datei von https://visbo.de/portal/dashboard/ herunter</w:t>
      </w:r>
    </w:p>
    <w:p w14:paraId="0CA0F6AD" w14:textId="77777777" w:rsidR="00D43287" w:rsidRPr="00D43287" w:rsidRDefault="00D43287" w:rsidP="00D43287">
      <w:pPr>
        <w:numPr>
          <w:ilvl w:val="0"/>
          <w:numId w:val="18"/>
        </w:numPr>
      </w:pPr>
      <w:r w:rsidRPr="00D43287">
        <w:t xml:space="preserve">Entpacken Sie die Zip-Datei gleich im </w:t>
      </w:r>
      <w:r w:rsidRPr="00D43287">
        <w:rPr>
          <w:b/>
          <w:bCs/>
        </w:rPr>
        <w:t>Downloads Folder</w:t>
      </w:r>
    </w:p>
    <w:p w14:paraId="1623FEED" w14:textId="77777777" w:rsidR="00D43287" w:rsidRPr="00D43287" w:rsidRDefault="00D43287" w:rsidP="00D43287">
      <w:pPr>
        <w:numPr>
          <w:ilvl w:val="0"/>
          <w:numId w:val="18"/>
        </w:numPr>
      </w:pPr>
      <w:r w:rsidRPr="00D43287">
        <w:t xml:space="preserve">Öffnen Sie den entpackten </w:t>
      </w:r>
      <w:proofErr w:type="gramStart"/>
      <w:r w:rsidRPr="00D43287">
        <w:t>Folder ,</w:t>
      </w:r>
      <w:proofErr w:type="gramEnd"/>
      <w:r w:rsidRPr="00D43287">
        <w:t xml:space="preserve"> gehen Sie auf diese Ebene "Downloads\VISBO Software\VISBO Project Edit\VISBO </w:t>
      </w:r>
      <w:proofErr w:type="spellStart"/>
      <w:r w:rsidRPr="00D43287">
        <w:t>Connect_with_ProjectEdit</w:t>
      </w:r>
      <w:proofErr w:type="spellEnd"/>
      <w:r w:rsidRPr="00D43287">
        <w:t>"</w:t>
      </w:r>
    </w:p>
    <w:p w14:paraId="55B472B2" w14:textId="77777777" w:rsidR="00D43287" w:rsidRDefault="00D43287" w:rsidP="00D43287"/>
    <w:p w14:paraId="69668F5D" w14:textId="1E094346" w:rsidR="00A478CE" w:rsidRDefault="00A478CE" w:rsidP="00D43287">
      <w:r>
        <w:t xml:space="preserve">Führen Sie dann diese Schritte durch: </w:t>
      </w:r>
    </w:p>
    <w:p w14:paraId="163BDDB1" w14:textId="143BD058" w:rsidR="00D43287" w:rsidRDefault="00D43287" w:rsidP="00A478CE">
      <w:pPr>
        <w:numPr>
          <w:ilvl w:val="0"/>
          <w:numId w:val="18"/>
        </w:numPr>
      </w:pPr>
      <w:r>
        <w:t xml:space="preserve">Kopieren Sie den Folder "VISBO SPE" mit </w:t>
      </w:r>
      <w:proofErr w:type="spellStart"/>
      <w:r>
        <w:t>Ctrl+C</w:t>
      </w:r>
      <w:proofErr w:type="spellEnd"/>
      <w:r>
        <w:t xml:space="preserve"> in den Zwischenspeicher</w:t>
      </w:r>
    </w:p>
    <w:p w14:paraId="11B47F69" w14:textId="77777777" w:rsidR="00D43287" w:rsidRDefault="00D43287" w:rsidP="00A478CE">
      <w:pPr>
        <w:numPr>
          <w:ilvl w:val="0"/>
          <w:numId w:val="18"/>
        </w:numPr>
      </w:pPr>
      <w:r>
        <w:t xml:space="preserve">Gehen Sie auf den Folder wie in der Erst-Installation </w:t>
      </w:r>
      <w:proofErr w:type="gramStart"/>
      <w:r>
        <w:t>beschrieben: ..</w:t>
      </w:r>
      <w:proofErr w:type="gramEnd"/>
      <w:r>
        <w:t xml:space="preserve">\VISBO Software\VISBO </w:t>
      </w:r>
      <w:proofErr w:type="spellStart"/>
      <w:r>
        <w:t>Connect_with_ProjectEdit</w:t>
      </w:r>
      <w:proofErr w:type="spellEnd"/>
    </w:p>
    <w:p w14:paraId="54888F49" w14:textId="77777777" w:rsidR="00D43287" w:rsidRDefault="00D43287" w:rsidP="00A478CE">
      <w:pPr>
        <w:numPr>
          <w:ilvl w:val="0"/>
          <w:numId w:val="18"/>
        </w:numPr>
      </w:pPr>
      <w:r>
        <w:t>Fügen Sie hier "VISBO SPE" ein, mit Option "Überschreiben existierende Dateien"</w:t>
      </w:r>
    </w:p>
    <w:p w14:paraId="20A57BF2" w14:textId="34F1CED7" w:rsidR="004941C3" w:rsidRDefault="00D43287" w:rsidP="00D43287">
      <w:r>
        <w:t>Fertig! Sobald ein Nutzer mit bereits installiertem "Project Edit" den Excel Add-In startet, wird die Software on-</w:t>
      </w:r>
      <w:proofErr w:type="spellStart"/>
      <w:r>
        <w:t>the</w:t>
      </w:r>
      <w:proofErr w:type="spellEnd"/>
      <w:r>
        <w:t>-</w:t>
      </w:r>
      <w:proofErr w:type="spellStart"/>
      <w:r>
        <w:t>fly</w:t>
      </w:r>
      <w:proofErr w:type="spellEnd"/>
      <w:r>
        <w:t xml:space="preserve"> aktualisiert.</w:t>
      </w:r>
    </w:p>
    <w:p w14:paraId="000402F3" w14:textId="0790C34F" w:rsidR="00D43287" w:rsidRDefault="000050F4" w:rsidP="000050F4">
      <w:pPr>
        <w:pStyle w:val="berschrift1"/>
      </w:pPr>
      <w:bookmarkStart w:id="3" w:name="_Toc215043663"/>
      <w:r w:rsidRPr="000050F4">
        <w:lastRenderedPageBreak/>
        <w:t>Voraussetzungen</w:t>
      </w:r>
      <w:r w:rsidR="008B6BE1">
        <w:t xml:space="preserve"> auf Client Rechner</w:t>
      </w:r>
      <w:bookmarkEnd w:id="3"/>
    </w:p>
    <w:p w14:paraId="3E491BBB" w14:textId="77777777" w:rsidR="000050F4" w:rsidRPr="000050F4" w:rsidRDefault="000050F4" w:rsidP="000050F4">
      <w:pPr>
        <w:numPr>
          <w:ilvl w:val="0"/>
          <w:numId w:val="19"/>
        </w:numPr>
      </w:pPr>
      <w:r w:rsidRPr="000050F4">
        <w:t>Mindestens 4 GB Ram</w:t>
      </w:r>
    </w:p>
    <w:p w14:paraId="15B9A170" w14:textId="77777777" w:rsidR="000050F4" w:rsidRPr="000050F4" w:rsidRDefault="000050F4" w:rsidP="000050F4">
      <w:pPr>
        <w:numPr>
          <w:ilvl w:val="0"/>
          <w:numId w:val="19"/>
        </w:numPr>
      </w:pPr>
      <w:r w:rsidRPr="000050F4">
        <w:t>200 MB freier Plattenplatz</w:t>
      </w:r>
    </w:p>
    <w:p w14:paraId="0D730AA0" w14:textId="255CBCC8" w:rsidR="000050F4" w:rsidRPr="000050F4" w:rsidRDefault="000050F4" w:rsidP="000050F4">
      <w:pPr>
        <w:numPr>
          <w:ilvl w:val="0"/>
          <w:numId w:val="19"/>
        </w:numPr>
      </w:pPr>
      <w:r w:rsidRPr="000050F4">
        <w:t xml:space="preserve">Microsoft Windows </w:t>
      </w:r>
      <w:r w:rsidR="008B6BE1">
        <w:t xml:space="preserve">10 und höher, Office </w:t>
      </w:r>
      <w:r w:rsidRPr="000050F4">
        <w:t>201</w:t>
      </w:r>
      <w:r w:rsidR="008B6BE1">
        <w:t>9</w:t>
      </w:r>
      <w:r w:rsidRPr="000050F4">
        <w:t xml:space="preserve"> und höher, Microsoft Office 365</w:t>
      </w:r>
    </w:p>
    <w:p w14:paraId="3DE897FB" w14:textId="77777777" w:rsidR="000050F4" w:rsidRDefault="000050F4" w:rsidP="000050F4"/>
    <w:p w14:paraId="473CA715" w14:textId="341A166B" w:rsidR="00102FAE" w:rsidRDefault="00102FAE" w:rsidP="00102FAE">
      <w:pPr>
        <w:pStyle w:val="berschrift1"/>
      </w:pPr>
      <w:r w:rsidRPr="000050F4">
        <w:t>Voraussetzungen</w:t>
      </w:r>
      <w:r>
        <w:t xml:space="preserve"> </w:t>
      </w:r>
      <w:r w:rsidR="00022213">
        <w:t xml:space="preserve">im VISBO Center (Web-Oberfläche) </w:t>
      </w:r>
    </w:p>
    <w:p w14:paraId="0CF2AC50" w14:textId="67723C7E" w:rsidR="00F11523" w:rsidRDefault="00022213" w:rsidP="0047504C">
      <w:r>
        <w:t>Loggen Sie sich als VISBO Center Admin ein</w:t>
      </w:r>
      <w:r w:rsidR="00D319BC">
        <w:t xml:space="preserve">. </w:t>
      </w:r>
      <w:r w:rsidR="00F11523">
        <w:t xml:space="preserve">Überprüfen Sie, ob im VISBO Center </w:t>
      </w:r>
      <w:r w:rsidR="003E4485">
        <w:t xml:space="preserve">Setting das Setting „Project Edit“ bereits hochgeladen wurde. </w:t>
      </w:r>
    </w:p>
    <w:p w14:paraId="0BA3118C" w14:textId="2C437DF7" w:rsidR="00D95D71" w:rsidRDefault="00D95D71" w:rsidP="0047504C">
      <w:r>
        <w:rPr>
          <w:noProof/>
        </w:rPr>
        <w:drawing>
          <wp:inline distT="0" distB="0" distL="0" distR="0" wp14:anchorId="3444485E" wp14:editId="2A62DC00">
            <wp:extent cx="5400040" cy="2628900"/>
            <wp:effectExtent l="0" t="0" r="0" b="0"/>
            <wp:docPr id="150134714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47143" name="Grafik 1" descr="Ein Bild, das Text, Screenshot, Zahl, Schrift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628900"/>
                    </a:xfrm>
                    <a:prstGeom prst="rect">
                      <a:avLst/>
                    </a:prstGeom>
                  </pic:spPr>
                </pic:pic>
              </a:graphicData>
            </a:graphic>
          </wp:inline>
        </w:drawing>
      </w:r>
    </w:p>
    <w:p w14:paraId="432EEDC8" w14:textId="77777777" w:rsidR="00F11523" w:rsidRDefault="00F11523" w:rsidP="0047504C"/>
    <w:p w14:paraId="4E47CF66" w14:textId="1F97856B" w:rsidR="00255149" w:rsidRDefault="00D95D71" w:rsidP="00255149">
      <w:r>
        <w:t xml:space="preserve">Falls nein, laden Sie </w:t>
      </w:r>
      <w:r w:rsidR="00255149">
        <w:t>die Datei „</w:t>
      </w:r>
      <w:proofErr w:type="spellStart"/>
      <w:r w:rsidR="00255149" w:rsidRPr="00C96310">
        <w:t>VisboCenterSetting_Edit</w:t>
      </w:r>
      <w:proofErr w:type="spellEnd"/>
      <w:r w:rsidR="00255149" w:rsidRPr="00C96310">
        <w:t xml:space="preserve"> Project</w:t>
      </w:r>
      <w:r w:rsidR="00255149">
        <w:t xml:space="preserve">.js“ hoch. </w:t>
      </w:r>
      <w:r w:rsidR="00251632">
        <w:t xml:space="preserve">Diese Datei ist im Installations-Zip „VISBO </w:t>
      </w:r>
      <w:proofErr w:type="spellStart"/>
      <w:r w:rsidR="00251632">
        <w:t>Connect_with_ProjectEdit</w:t>
      </w:r>
      <w:proofErr w:type="spellEnd"/>
      <w:r w:rsidR="00251632">
        <w:t xml:space="preserve">“ enthalten. </w:t>
      </w:r>
    </w:p>
    <w:p w14:paraId="7EBA8300" w14:textId="4DBEAE96" w:rsidR="00F06970" w:rsidRDefault="00F06970" w:rsidP="00255149">
      <w:r>
        <w:rPr>
          <w:noProof/>
        </w:rPr>
        <w:drawing>
          <wp:inline distT="0" distB="0" distL="0" distR="0" wp14:anchorId="273C7CEC" wp14:editId="2F157EA3">
            <wp:extent cx="2724150" cy="1531534"/>
            <wp:effectExtent l="0" t="0" r="0" b="0"/>
            <wp:docPr id="1467839200" name="Grafik 2"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9200" name="Grafik 2" descr="Ein Bild, das Text, Screenshot, Schrift, Zahl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8461" cy="1539580"/>
                    </a:xfrm>
                    <a:prstGeom prst="rect">
                      <a:avLst/>
                    </a:prstGeom>
                  </pic:spPr>
                </pic:pic>
              </a:graphicData>
            </a:graphic>
          </wp:inline>
        </w:drawing>
      </w:r>
    </w:p>
    <w:p w14:paraId="2BDFE40E" w14:textId="77777777" w:rsidR="00102FAE" w:rsidRDefault="00102FAE" w:rsidP="000050F4"/>
    <w:p w14:paraId="5A358B79" w14:textId="3ABB521E" w:rsidR="00F62087" w:rsidRDefault="00F62087" w:rsidP="00F62087">
      <w:pPr>
        <w:pStyle w:val="berschrift1"/>
      </w:pPr>
      <w:bookmarkStart w:id="4" w:name="_Toc215043664"/>
      <w:r w:rsidRPr="00F62087">
        <w:lastRenderedPageBreak/>
        <w:t>Mögliche Fehlerquellen</w:t>
      </w:r>
      <w:bookmarkEnd w:id="4"/>
    </w:p>
    <w:p w14:paraId="1B4CCD59" w14:textId="168A1DD2" w:rsidR="008416C6" w:rsidRPr="008416C6" w:rsidRDefault="00DB06C0" w:rsidP="00114811">
      <w:r>
        <w:t>Siehe dazu das separate Dokument „P</w:t>
      </w:r>
      <w:r w:rsidR="00114811">
        <w:t>r</w:t>
      </w:r>
      <w:r>
        <w:t xml:space="preserve">oblembehandlung „Project Edit“ </w:t>
      </w:r>
    </w:p>
    <w:p w14:paraId="5D5FCB73" w14:textId="6C6E850E" w:rsidR="008416C6" w:rsidRPr="00F62087" w:rsidRDefault="008416C6" w:rsidP="00C568B6"/>
    <w:sectPr w:rsidR="008416C6" w:rsidRPr="00F62087" w:rsidSect="005624A9">
      <w:headerReference w:type="even" r:id="rId12"/>
      <w:headerReference w:type="default" r:id="rId13"/>
      <w:footerReference w:type="even" r:id="rId14"/>
      <w:footerReference w:type="default" r:id="rId15"/>
      <w:headerReference w:type="first" r:id="rId16"/>
      <w:footerReference w:type="first" r:id="rId17"/>
      <w:pgSz w:w="11906" w:h="16838"/>
      <w:pgMar w:top="2237"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3463" w14:textId="77777777" w:rsidR="00594798" w:rsidRDefault="00594798" w:rsidP="008D65A6">
      <w:pPr>
        <w:spacing w:line="240" w:lineRule="auto"/>
      </w:pPr>
      <w:r>
        <w:separator/>
      </w:r>
    </w:p>
  </w:endnote>
  <w:endnote w:type="continuationSeparator" w:id="0">
    <w:p w14:paraId="40629603" w14:textId="77777777" w:rsidR="00594798" w:rsidRDefault="00594798" w:rsidP="008D6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2454" w14:textId="77777777" w:rsidR="008B0494" w:rsidRDefault="008B04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5FFF" w14:textId="0FD30FE5" w:rsidR="007C0092" w:rsidRPr="0028237A" w:rsidRDefault="004941C3" w:rsidP="004C1E6C">
    <w:pPr>
      <w:pStyle w:val="Fuzeile"/>
      <w:tabs>
        <w:tab w:val="clear" w:pos="9072"/>
        <w:tab w:val="right" w:pos="8505"/>
      </w:tabs>
      <w:rPr>
        <w:rFonts w:ascii="Arial" w:hAnsi="Arial" w:cs="Arial"/>
        <w:sz w:val="16"/>
        <w:szCs w:val="16"/>
      </w:rPr>
    </w:pPr>
    <w:r>
      <w:rPr>
        <w:rFonts w:ascii="Arial" w:hAnsi="Arial" w:cs="Arial"/>
        <w:sz w:val="16"/>
        <w:szCs w:val="16"/>
      </w:rPr>
      <w:t xml:space="preserve">Installation </w:t>
    </w:r>
    <w:proofErr w:type="spellStart"/>
    <w:r w:rsidR="008B0494">
      <w:rPr>
        <w:rFonts w:ascii="Arial" w:hAnsi="Arial" w:cs="Arial"/>
        <w:sz w:val="16"/>
        <w:szCs w:val="16"/>
      </w:rPr>
      <w:t>Powerpoint</w:t>
    </w:r>
    <w:proofErr w:type="spellEnd"/>
    <w:r>
      <w:rPr>
        <w:rFonts w:ascii="Arial" w:hAnsi="Arial" w:cs="Arial"/>
        <w:sz w:val="16"/>
        <w:szCs w:val="16"/>
      </w:rPr>
      <w:t xml:space="preserve"> </w:t>
    </w:r>
    <w:proofErr w:type="spellStart"/>
    <w:r>
      <w:rPr>
        <w:rFonts w:ascii="Arial" w:hAnsi="Arial" w:cs="Arial"/>
        <w:sz w:val="16"/>
        <w:szCs w:val="16"/>
      </w:rPr>
      <w:t>Add-IN</w:t>
    </w:r>
    <w:proofErr w:type="spellEnd"/>
    <w:r>
      <w:rPr>
        <w:rFonts w:ascii="Arial" w:hAnsi="Arial" w:cs="Arial"/>
        <w:sz w:val="16"/>
        <w:szCs w:val="16"/>
      </w:rPr>
      <w:t xml:space="preserve"> </w:t>
    </w:r>
    <w:r w:rsidR="008B0494">
      <w:rPr>
        <w:rFonts w:ascii="Arial" w:hAnsi="Arial" w:cs="Arial"/>
        <w:sz w:val="16"/>
        <w:szCs w:val="16"/>
      </w:rPr>
      <w:t>Smartinfo</w:t>
    </w:r>
    <w:r w:rsidR="007C0092" w:rsidRPr="0028237A">
      <w:rPr>
        <w:rFonts w:ascii="Arial" w:hAnsi="Arial" w:cs="Arial"/>
        <w:sz w:val="16"/>
        <w:szCs w:val="16"/>
      </w:rPr>
      <w:tab/>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TIME \@ "dd.MM.yyyy" </w:instrText>
    </w:r>
    <w:r w:rsidR="007C0092" w:rsidRPr="0028237A">
      <w:rPr>
        <w:rFonts w:ascii="Arial" w:hAnsi="Arial" w:cs="Arial"/>
        <w:sz w:val="16"/>
        <w:szCs w:val="16"/>
      </w:rPr>
      <w:fldChar w:fldCharType="separate"/>
    </w:r>
    <w:r w:rsidR="008424A7">
      <w:rPr>
        <w:rFonts w:ascii="Arial" w:hAnsi="Arial" w:cs="Arial"/>
        <w:noProof/>
        <w:sz w:val="16"/>
        <w:szCs w:val="16"/>
      </w:rPr>
      <w:t>29.11.2025</w:t>
    </w:r>
    <w:r w:rsidR="007C0092" w:rsidRPr="0028237A">
      <w:rPr>
        <w:rFonts w:ascii="Arial" w:hAnsi="Arial" w:cs="Arial"/>
        <w:sz w:val="16"/>
        <w:szCs w:val="16"/>
      </w:rPr>
      <w:fldChar w:fldCharType="end"/>
    </w:r>
    <w:r w:rsidR="007C0092" w:rsidRPr="0028237A">
      <w:rPr>
        <w:rFonts w:ascii="Arial" w:hAnsi="Arial" w:cs="Arial"/>
        <w:sz w:val="16"/>
        <w:szCs w:val="16"/>
      </w:rPr>
      <w:tab/>
      <w:t xml:space="preserve">Seite </w:t>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PAGE   \* MERGEFORMAT </w:instrText>
    </w:r>
    <w:r w:rsidR="007C0092" w:rsidRPr="0028237A">
      <w:rPr>
        <w:rFonts w:ascii="Arial" w:hAnsi="Arial" w:cs="Arial"/>
        <w:sz w:val="16"/>
        <w:szCs w:val="16"/>
      </w:rPr>
      <w:fldChar w:fldCharType="separate"/>
    </w:r>
    <w:r w:rsidR="005C3361">
      <w:rPr>
        <w:rFonts w:ascii="Arial" w:hAnsi="Arial" w:cs="Arial"/>
        <w:noProof/>
        <w:sz w:val="16"/>
        <w:szCs w:val="16"/>
      </w:rPr>
      <w:t>1</w:t>
    </w:r>
    <w:r w:rsidR="007C0092" w:rsidRPr="0028237A">
      <w:rP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53D9" w14:textId="77777777" w:rsidR="008B0494" w:rsidRDefault="008B049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8718" w14:textId="77777777" w:rsidR="00594798" w:rsidRDefault="00594798" w:rsidP="008D65A6">
      <w:pPr>
        <w:spacing w:line="240" w:lineRule="auto"/>
      </w:pPr>
      <w:r>
        <w:separator/>
      </w:r>
    </w:p>
  </w:footnote>
  <w:footnote w:type="continuationSeparator" w:id="0">
    <w:p w14:paraId="3CC4B621" w14:textId="77777777" w:rsidR="00594798" w:rsidRDefault="00594798" w:rsidP="008D6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DEE5" w14:textId="77777777" w:rsidR="008B0494" w:rsidRDefault="008B049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B3A" w14:textId="63E8A783" w:rsidR="007C0092" w:rsidRDefault="003A282A">
    <w:pPr>
      <w:pStyle w:val="Kopfzeile"/>
    </w:pPr>
    <w:r>
      <w:rPr>
        <w:noProof/>
      </w:rPr>
      <w:drawing>
        <wp:anchor distT="0" distB="0" distL="114300" distR="114300" simplePos="0" relativeHeight="251657728" behindDoc="0" locked="0" layoutInCell="1" allowOverlap="1" wp14:anchorId="51250B89" wp14:editId="24B58CD6">
          <wp:simplePos x="0" y="0"/>
          <wp:positionH relativeFrom="column">
            <wp:posOffset>5057140</wp:posOffset>
          </wp:positionH>
          <wp:positionV relativeFrom="paragraph">
            <wp:posOffset>-120015</wp:posOffset>
          </wp:positionV>
          <wp:extent cx="1004570" cy="41656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8A53B" w14:textId="77777777" w:rsidR="007C0092" w:rsidRDefault="007C0092" w:rsidP="008D65A6">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35C" w14:textId="77777777" w:rsidR="008B0494" w:rsidRDefault="008B049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DA778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534021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3E20B3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596A0D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2ECCA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8627C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9A61D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B209D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680D0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B468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0DE17EE"/>
    <w:multiLevelType w:val="hybridMultilevel"/>
    <w:tmpl w:val="56B4B29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23AF1D62"/>
    <w:multiLevelType w:val="hybridMultilevel"/>
    <w:tmpl w:val="FB1C2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BF52EB"/>
    <w:multiLevelType w:val="hybridMultilevel"/>
    <w:tmpl w:val="A5C045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AF53CD2"/>
    <w:multiLevelType w:val="hybridMultilevel"/>
    <w:tmpl w:val="7D547E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C982C99"/>
    <w:multiLevelType w:val="multilevel"/>
    <w:tmpl w:val="494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F0365"/>
    <w:multiLevelType w:val="hybridMultilevel"/>
    <w:tmpl w:val="DE1C9B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0C4FEE"/>
    <w:multiLevelType w:val="multilevel"/>
    <w:tmpl w:val="49F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F4A2C"/>
    <w:multiLevelType w:val="multilevel"/>
    <w:tmpl w:val="9F8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90D95"/>
    <w:multiLevelType w:val="multilevel"/>
    <w:tmpl w:val="7F6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B75BB"/>
    <w:multiLevelType w:val="hybridMultilevel"/>
    <w:tmpl w:val="DE1C9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9610872">
    <w:abstractNumId w:val="9"/>
  </w:num>
  <w:num w:numId="2" w16cid:durableId="1717699138">
    <w:abstractNumId w:val="7"/>
  </w:num>
  <w:num w:numId="3" w16cid:durableId="792789886">
    <w:abstractNumId w:val="6"/>
  </w:num>
  <w:num w:numId="4" w16cid:durableId="1236432466">
    <w:abstractNumId w:val="5"/>
  </w:num>
  <w:num w:numId="5" w16cid:durableId="1724711248">
    <w:abstractNumId w:val="4"/>
  </w:num>
  <w:num w:numId="6" w16cid:durableId="1903903857">
    <w:abstractNumId w:val="8"/>
  </w:num>
  <w:num w:numId="7" w16cid:durableId="1670714629">
    <w:abstractNumId w:val="3"/>
  </w:num>
  <w:num w:numId="8" w16cid:durableId="1539665668">
    <w:abstractNumId w:val="2"/>
  </w:num>
  <w:num w:numId="9" w16cid:durableId="1191915787">
    <w:abstractNumId w:val="1"/>
  </w:num>
  <w:num w:numId="10" w16cid:durableId="1760173120">
    <w:abstractNumId w:val="0"/>
  </w:num>
  <w:num w:numId="11" w16cid:durableId="748231415">
    <w:abstractNumId w:val="12"/>
  </w:num>
  <w:num w:numId="12" w16cid:durableId="356005276">
    <w:abstractNumId w:val="15"/>
  </w:num>
  <w:num w:numId="13" w16cid:durableId="1790512781">
    <w:abstractNumId w:val="19"/>
  </w:num>
  <w:num w:numId="14" w16cid:durableId="902788750">
    <w:abstractNumId w:val="17"/>
  </w:num>
  <w:num w:numId="15" w16cid:durableId="1878001714">
    <w:abstractNumId w:val="10"/>
  </w:num>
  <w:num w:numId="16" w16cid:durableId="543910039">
    <w:abstractNumId w:val="13"/>
  </w:num>
  <w:num w:numId="17" w16cid:durableId="1149636812">
    <w:abstractNumId w:val="16"/>
  </w:num>
  <w:num w:numId="18" w16cid:durableId="186413095">
    <w:abstractNumId w:val="14"/>
  </w:num>
  <w:num w:numId="19" w16cid:durableId="1648973323">
    <w:abstractNumId w:val="18"/>
  </w:num>
  <w:num w:numId="20" w16cid:durableId="1823888863">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6"/>
    <w:rsid w:val="000031DE"/>
    <w:rsid w:val="000040E2"/>
    <w:rsid w:val="000050F4"/>
    <w:rsid w:val="00012BAF"/>
    <w:rsid w:val="00020A17"/>
    <w:rsid w:val="00020D59"/>
    <w:rsid w:val="00021670"/>
    <w:rsid w:val="00022213"/>
    <w:rsid w:val="000320A0"/>
    <w:rsid w:val="00032CB8"/>
    <w:rsid w:val="00050F27"/>
    <w:rsid w:val="00055921"/>
    <w:rsid w:val="00057FDA"/>
    <w:rsid w:val="00063166"/>
    <w:rsid w:val="00063AA1"/>
    <w:rsid w:val="00067E9C"/>
    <w:rsid w:val="000714DF"/>
    <w:rsid w:val="000763DF"/>
    <w:rsid w:val="000A3B19"/>
    <w:rsid w:val="000A5267"/>
    <w:rsid w:val="000B4698"/>
    <w:rsid w:val="000B501D"/>
    <w:rsid w:val="000D5C35"/>
    <w:rsid w:val="000F3141"/>
    <w:rsid w:val="000F53C0"/>
    <w:rsid w:val="00102FAE"/>
    <w:rsid w:val="0010522D"/>
    <w:rsid w:val="00110C18"/>
    <w:rsid w:val="0011210C"/>
    <w:rsid w:val="00114811"/>
    <w:rsid w:val="001222B4"/>
    <w:rsid w:val="0014023A"/>
    <w:rsid w:val="0014559A"/>
    <w:rsid w:val="001616D3"/>
    <w:rsid w:val="00173B70"/>
    <w:rsid w:val="00175218"/>
    <w:rsid w:val="00181CFF"/>
    <w:rsid w:val="001868F8"/>
    <w:rsid w:val="00193F19"/>
    <w:rsid w:val="001961C4"/>
    <w:rsid w:val="001A2739"/>
    <w:rsid w:val="001B2357"/>
    <w:rsid w:val="001B6482"/>
    <w:rsid w:val="001D1969"/>
    <w:rsid w:val="00201273"/>
    <w:rsid w:val="00233EE2"/>
    <w:rsid w:val="00251632"/>
    <w:rsid w:val="00255149"/>
    <w:rsid w:val="0026323F"/>
    <w:rsid w:val="0028237A"/>
    <w:rsid w:val="0029196D"/>
    <w:rsid w:val="002A7CCA"/>
    <w:rsid w:val="002B322F"/>
    <w:rsid w:val="002C0E22"/>
    <w:rsid w:val="002E5C7E"/>
    <w:rsid w:val="00300691"/>
    <w:rsid w:val="00314528"/>
    <w:rsid w:val="00331FEB"/>
    <w:rsid w:val="00332327"/>
    <w:rsid w:val="00335C7D"/>
    <w:rsid w:val="00337048"/>
    <w:rsid w:val="003400C3"/>
    <w:rsid w:val="00340C7D"/>
    <w:rsid w:val="00350048"/>
    <w:rsid w:val="00365C90"/>
    <w:rsid w:val="003663EF"/>
    <w:rsid w:val="00367377"/>
    <w:rsid w:val="0038268E"/>
    <w:rsid w:val="003943AD"/>
    <w:rsid w:val="00394B09"/>
    <w:rsid w:val="003A22F0"/>
    <w:rsid w:val="003A282A"/>
    <w:rsid w:val="003A288B"/>
    <w:rsid w:val="003D19D2"/>
    <w:rsid w:val="003E2A48"/>
    <w:rsid w:val="003E4485"/>
    <w:rsid w:val="003E6BFF"/>
    <w:rsid w:val="003F31E4"/>
    <w:rsid w:val="003F4B94"/>
    <w:rsid w:val="004008DE"/>
    <w:rsid w:val="00406C7F"/>
    <w:rsid w:val="004074BC"/>
    <w:rsid w:val="00410DEB"/>
    <w:rsid w:val="004161FF"/>
    <w:rsid w:val="00425FA8"/>
    <w:rsid w:val="00426373"/>
    <w:rsid w:val="004300A5"/>
    <w:rsid w:val="00431737"/>
    <w:rsid w:val="0047504C"/>
    <w:rsid w:val="00484F8B"/>
    <w:rsid w:val="00487D20"/>
    <w:rsid w:val="004941C3"/>
    <w:rsid w:val="00495063"/>
    <w:rsid w:val="004A625F"/>
    <w:rsid w:val="004B53D9"/>
    <w:rsid w:val="004B657A"/>
    <w:rsid w:val="004B7FB9"/>
    <w:rsid w:val="004C1E6C"/>
    <w:rsid w:val="004D1305"/>
    <w:rsid w:val="004F1E71"/>
    <w:rsid w:val="004F637D"/>
    <w:rsid w:val="0050458B"/>
    <w:rsid w:val="00507405"/>
    <w:rsid w:val="0051287C"/>
    <w:rsid w:val="0052006E"/>
    <w:rsid w:val="00524256"/>
    <w:rsid w:val="00541619"/>
    <w:rsid w:val="00541C56"/>
    <w:rsid w:val="0054563D"/>
    <w:rsid w:val="0054720B"/>
    <w:rsid w:val="005607FB"/>
    <w:rsid w:val="005624A9"/>
    <w:rsid w:val="00580F80"/>
    <w:rsid w:val="00586A7B"/>
    <w:rsid w:val="00594798"/>
    <w:rsid w:val="00595E30"/>
    <w:rsid w:val="005B2E4D"/>
    <w:rsid w:val="005B4B90"/>
    <w:rsid w:val="005C3361"/>
    <w:rsid w:val="005D6EAB"/>
    <w:rsid w:val="005D7B23"/>
    <w:rsid w:val="005E2743"/>
    <w:rsid w:val="00612F34"/>
    <w:rsid w:val="00613429"/>
    <w:rsid w:val="00624422"/>
    <w:rsid w:val="00624693"/>
    <w:rsid w:val="00625CDA"/>
    <w:rsid w:val="0064580F"/>
    <w:rsid w:val="00646842"/>
    <w:rsid w:val="006618FD"/>
    <w:rsid w:val="00667CA4"/>
    <w:rsid w:val="00677B23"/>
    <w:rsid w:val="00687B7E"/>
    <w:rsid w:val="0069497D"/>
    <w:rsid w:val="006A47B1"/>
    <w:rsid w:val="006A7EAA"/>
    <w:rsid w:val="006D63BE"/>
    <w:rsid w:val="006E6DD2"/>
    <w:rsid w:val="006E6E47"/>
    <w:rsid w:val="00713C9F"/>
    <w:rsid w:val="00715283"/>
    <w:rsid w:val="0072291B"/>
    <w:rsid w:val="00722D4D"/>
    <w:rsid w:val="00724AED"/>
    <w:rsid w:val="0073001A"/>
    <w:rsid w:val="00731609"/>
    <w:rsid w:val="00737D13"/>
    <w:rsid w:val="00744C1B"/>
    <w:rsid w:val="0076192F"/>
    <w:rsid w:val="0077570C"/>
    <w:rsid w:val="00780EF5"/>
    <w:rsid w:val="00786E07"/>
    <w:rsid w:val="007905D5"/>
    <w:rsid w:val="00796345"/>
    <w:rsid w:val="00796E70"/>
    <w:rsid w:val="007A22D8"/>
    <w:rsid w:val="007B44D2"/>
    <w:rsid w:val="007C0092"/>
    <w:rsid w:val="007D3784"/>
    <w:rsid w:val="007E3735"/>
    <w:rsid w:val="007F5F87"/>
    <w:rsid w:val="00806B9C"/>
    <w:rsid w:val="00810383"/>
    <w:rsid w:val="00810F49"/>
    <w:rsid w:val="00825672"/>
    <w:rsid w:val="00825BA7"/>
    <w:rsid w:val="008340DF"/>
    <w:rsid w:val="00840FBF"/>
    <w:rsid w:val="008416C6"/>
    <w:rsid w:val="008424A7"/>
    <w:rsid w:val="008462C0"/>
    <w:rsid w:val="00846C95"/>
    <w:rsid w:val="0084797D"/>
    <w:rsid w:val="00851E5F"/>
    <w:rsid w:val="008627F7"/>
    <w:rsid w:val="00870ECB"/>
    <w:rsid w:val="00871845"/>
    <w:rsid w:val="00882C65"/>
    <w:rsid w:val="008A025D"/>
    <w:rsid w:val="008A2CAD"/>
    <w:rsid w:val="008B0494"/>
    <w:rsid w:val="008B128A"/>
    <w:rsid w:val="008B54F7"/>
    <w:rsid w:val="008B578C"/>
    <w:rsid w:val="008B5BCC"/>
    <w:rsid w:val="008B6BE1"/>
    <w:rsid w:val="008D20D2"/>
    <w:rsid w:val="008D4B37"/>
    <w:rsid w:val="008D65A6"/>
    <w:rsid w:val="008E005F"/>
    <w:rsid w:val="008E281E"/>
    <w:rsid w:val="008E67CE"/>
    <w:rsid w:val="008F491E"/>
    <w:rsid w:val="00936C00"/>
    <w:rsid w:val="00965223"/>
    <w:rsid w:val="00981048"/>
    <w:rsid w:val="00985989"/>
    <w:rsid w:val="00986FFC"/>
    <w:rsid w:val="00994FE0"/>
    <w:rsid w:val="009B3214"/>
    <w:rsid w:val="009C433E"/>
    <w:rsid w:val="009F5FE0"/>
    <w:rsid w:val="00A00F61"/>
    <w:rsid w:val="00A01CA9"/>
    <w:rsid w:val="00A0410A"/>
    <w:rsid w:val="00A11FE4"/>
    <w:rsid w:val="00A12407"/>
    <w:rsid w:val="00A35190"/>
    <w:rsid w:val="00A46D9D"/>
    <w:rsid w:val="00A478CE"/>
    <w:rsid w:val="00A61E9E"/>
    <w:rsid w:val="00A640B1"/>
    <w:rsid w:val="00A6661E"/>
    <w:rsid w:val="00A724DA"/>
    <w:rsid w:val="00A75631"/>
    <w:rsid w:val="00A9216A"/>
    <w:rsid w:val="00A969F3"/>
    <w:rsid w:val="00AA467A"/>
    <w:rsid w:val="00AA6ADB"/>
    <w:rsid w:val="00AC3307"/>
    <w:rsid w:val="00AE4882"/>
    <w:rsid w:val="00AE5B48"/>
    <w:rsid w:val="00AE7135"/>
    <w:rsid w:val="00AF65AE"/>
    <w:rsid w:val="00B11530"/>
    <w:rsid w:val="00B321E4"/>
    <w:rsid w:val="00B35639"/>
    <w:rsid w:val="00B44BB4"/>
    <w:rsid w:val="00B62C2E"/>
    <w:rsid w:val="00B669C2"/>
    <w:rsid w:val="00B70833"/>
    <w:rsid w:val="00B83230"/>
    <w:rsid w:val="00B95117"/>
    <w:rsid w:val="00B95C55"/>
    <w:rsid w:val="00B969CE"/>
    <w:rsid w:val="00BA49F7"/>
    <w:rsid w:val="00BB1399"/>
    <w:rsid w:val="00BB2333"/>
    <w:rsid w:val="00BD3125"/>
    <w:rsid w:val="00BE7604"/>
    <w:rsid w:val="00BF0D68"/>
    <w:rsid w:val="00C012C6"/>
    <w:rsid w:val="00C115ED"/>
    <w:rsid w:val="00C35D91"/>
    <w:rsid w:val="00C37B62"/>
    <w:rsid w:val="00C4082E"/>
    <w:rsid w:val="00C568B6"/>
    <w:rsid w:val="00C837EB"/>
    <w:rsid w:val="00C96310"/>
    <w:rsid w:val="00C967C1"/>
    <w:rsid w:val="00CA1299"/>
    <w:rsid w:val="00CB54E3"/>
    <w:rsid w:val="00CB72C1"/>
    <w:rsid w:val="00CC3679"/>
    <w:rsid w:val="00CC703F"/>
    <w:rsid w:val="00CE105D"/>
    <w:rsid w:val="00CE1D7F"/>
    <w:rsid w:val="00CF1821"/>
    <w:rsid w:val="00CF39C9"/>
    <w:rsid w:val="00D26690"/>
    <w:rsid w:val="00D3077A"/>
    <w:rsid w:val="00D319BC"/>
    <w:rsid w:val="00D43287"/>
    <w:rsid w:val="00D605C6"/>
    <w:rsid w:val="00D72950"/>
    <w:rsid w:val="00D95D71"/>
    <w:rsid w:val="00D96B2A"/>
    <w:rsid w:val="00DA1544"/>
    <w:rsid w:val="00DA7D41"/>
    <w:rsid w:val="00DB06C0"/>
    <w:rsid w:val="00DB7414"/>
    <w:rsid w:val="00DC7B91"/>
    <w:rsid w:val="00DE4A48"/>
    <w:rsid w:val="00DF0C1D"/>
    <w:rsid w:val="00DF35D5"/>
    <w:rsid w:val="00E14FF4"/>
    <w:rsid w:val="00E15E89"/>
    <w:rsid w:val="00E171A5"/>
    <w:rsid w:val="00E3024B"/>
    <w:rsid w:val="00E31110"/>
    <w:rsid w:val="00E32250"/>
    <w:rsid w:val="00E405AA"/>
    <w:rsid w:val="00E42470"/>
    <w:rsid w:val="00E54312"/>
    <w:rsid w:val="00E5545F"/>
    <w:rsid w:val="00E7344A"/>
    <w:rsid w:val="00E7748D"/>
    <w:rsid w:val="00E8080D"/>
    <w:rsid w:val="00E95E89"/>
    <w:rsid w:val="00E97880"/>
    <w:rsid w:val="00EA156A"/>
    <w:rsid w:val="00EA569E"/>
    <w:rsid w:val="00EB402C"/>
    <w:rsid w:val="00EC5978"/>
    <w:rsid w:val="00EE737C"/>
    <w:rsid w:val="00EF0896"/>
    <w:rsid w:val="00F06970"/>
    <w:rsid w:val="00F11523"/>
    <w:rsid w:val="00F24975"/>
    <w:rsid w:val="00F4407E"/>
    <w:rsid w:val="00F456DE"/>
    <w:rsid w:val="00F5409C"/>
    <w:rsid w:val="00F62087"/>
    <w:rsid w:val="00F64EBC"/>
    <w:rsid w:val="00F744C0"/>
    <w:rsid w:val="00F879C3"/>
    <w:rsid w:val="00FB6F2B"/>
    <w:rsid w:val="00FD70D8"/>
    <w:rsid w:val="00FE1ABC"/>
    <w:rsid w:val="00FE5314"/>
    <w:rsid w:val="00FE7623"/>
    <w:rsid w:val="00FF03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FE5BE"/>
  <w15:chartTrackingRefBased/>
  <w15:docId w15:val="{D2943759-08CD-41FB-94F8-1CD41DD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2C0"/>
    <w:pPr>
      <w:spacing w:line="360" w:lineRule="auto"/>
      <w:jc w:val="both"/>
    </w:pPr>
    <w:rPr>
      <w:rFonts w:asciiTheme="minorHAnsi" w:eastAsia="Times New Roman" w:hAnsiTheme="minorHAnsi"/>
    </w:rPr>
  </w:style>
  <w:style w:type="paragraph" w:styleId="berschrift1">
    <w:name w:val="heading 1"/>
    <w:basedOn w:val="Standard"/>
    <w:next w:val="Standard"/>
    <w:qFormat/>
    <w:rsid w:val="00F879C3"/>
    <w:pPr>
      <w:keepNext/>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8462C0"/>
    <w:pPr>
      <w:keepNext/>
      <w:spacing w:before="240" w:after="60"/>
      <w:outlineLvl w:val="1"/>
    </w:pPr>
    <w:rPr>
      <w:rFonts w:cs="Arial"/>
      <w:b/>
      <w:bCs/>
      <w:iCs/>
      <w:sz w:val="28"/>
      <w:szCs w:val="28"/>
    </w:rPr>
  </w:style>
  <w:style w:type="paragraph" w:styleId="berschrift3">
    <w:name w:val="heading 3"/>
    <w:basedOn w:val="Standard"/>
    <w:next w:val="Standard"/>
    <w:link w:val="berschrift3Zchn"/>
    <w:qFormat/>
    <w:rsid w:val="0028237A"/>
    <w:pPr>
      <w:keepNext/>
      <w:spacing w:before="240" w:after="60"/>
      <w:outlineLvl w:val="2"/>
    </w:pPr>
    <w:rPr>
      <w:rFonts w:cs="Arial"/>
      <w:b/>
      <w:bCs/>
    </w:rPr>
  </w:style>
  <w:style w:type="paragraph" w:styleId="berschrift4">
    <w:name w:val="heading 4"/>
    <w:basedOn w:val="Standard"/>
    <w:next w:val="Standard"/>
    <w:qFormat/>
    <w:rsid w:val="00350048"/>
    <w:pPr>
      <w:keepNext/>
      <w:spacing w:before="240" w:after="60"/>
      <w:outlineLvl w:val="3"/>
    </w:pPr>
    <w:rPr>
      <w:b/>
      <w:bCs/>
      <w:i/>
      <w:szCs w:val="28"/>
    </w:rPr>
  </w:style>
  <w:style w:type="paragraph" w:styleId="berschrift5">
    <w:name w:val="heading 5"/>
    <w:basedOn w:val="Standard"/>
    <w:next w:val="Standard"/>
    <w:qFormat/>
    <w:rsid w:val="003A22F0"/>
    <w:pPr>
      <w:spacing w:before="240" w:after="60"/>
      <w:outlineLvl w:val="4"/>
    </w:pPr>
    <w:rPr>
      <w:b/>
      <w:bCs/>
      <w:i/>
      <w:iCs/>
      <w:sz w:val="26"/>
      <w:szCs w:val="26"/>
    </w:rPr>
  </w:style>
  <w:style w:type="paragraph" w:styleId="berschrift6">
    <w:name w:val="heading 6"/>
    <w:basedOn w:val="Standard"/>
    <w:next w:val="Standard"/>
    <w:qFormat/>
    <w:rsid w:val="008462C0"/>
    <w:pPr>
      <w:spacing w:before="240" w:after="60"/>
      <w:outlineLvl w:val="5"/>
    </w:pPr>
    <w:rPr>
      <w:rFonts w:asciiTheme="majorHAnsi" w:hAnsiTheme="majorHAnsi"/>
      <w:b/>
      <w:bCs/>
      <w:sz w:val="22"/>
      <w:szCs w:val="22"/>
    </w:rPr>
  </w:style>
  <w:style w:type="paragraph" w:styleId="berschrift7">
    <w:name w:val="heading 7"/>
    <w:basedOn w:val="Standard"/>
    <w:next w:val="Standard"/>
    <w:qFormat/>
    <w:rsid w:val="003A22F0"/>
    <w:pPr>
      <w:spacing w:before="240" w:after="60"/>
      <w:outlineLvl w:val="6"/>
    </w:pPr>
    <w:rPr>
      <w:rFonts w:ascii="Times New Roman" w:hAnsi="Times New Roman"/>
      <w:sz w:val="24"/>
      <w:szCs w:val="24"/>
    </w:rPr>
  </w:style>
  <w:style w:type="paragraph" w:styleId="berschrift8">
    <w:name w:val="heading 8"/>
    <w:basedOn w:val="Standard"/>
    <w:next w:val="Standard"/>
    <w:qFormat/>
    <w:rsid w:val="003A22F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3A22F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D65A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D65A6"/>
  </w:style>
  <w:style w:type="paragraph" w:styleId="Fuzeile">
    <w:name w:val="footer"/>
    <w:basedOn w:val="Standard"/>
    <w:link w:val="FuzeileZchn"/>
    <w:uiPriority w:val="99"/>
    <w:unhideWhenUsed/>
    <w:rsid w:val="008D65A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D65A6"/>
  </w:style>
  <w:style w:type="paragraph" w:styleId="Sprechblasentext">
    <w:name w:val="Balloon Text"/>
    <w:basedOn w:val="Standard"/>
    <w:link w:val="SprechblasentextZchn"/>
    <w:uiPriority w:val="99"/>
    <w:semiHidden/>
    <w:unhideWhenUsed/>
    <w:rsid w:val="008D65A6"/>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8D65A6"/>
    <w:rPr>
      <w:rFonts w:ascii="Tahoma" w:hAnsi="Tahoma" w:cs="Tahoma"/>
      <w:sz w:val="16"/>
      <w:szCs w:val="16"/>
    </w:rPr>
  </w:style>
  <w:style w:type="character" w:customStyle="1" w:styleId="berschrift3Zchn">
    <w:name w:val="Überschrift 3 Zchn"/>
    <w:link w:val="berschrift3"/>
    <w:rsid w:val="0028237A"/>
    <w:rPr>
      <w:rFonts w:ascii="Tahoma" w:eastAsia="Times New Roman" w:hAnsi="Tahoma" w:cs="Arial"/>
      <w:b/>
      <w:bCs/>
      <w:sz w:val="20"/>
      <w:szCs w:val="20"/>
      <w:lang w:eastAsia="de-DE"/>
    </w:rPr>
  </w:style>
  <w:style w:type="character" w:styleId="Hyperlink">
    <w:name w:val="Hyperlink"/>
    <w:uiPriority w:val="99"/>
    <w:rsid w:val="0028237A"/>
    <w:rPr>
      <w:color w:val="0000FF"/>
      <w:u w:val="single"/>
    </w:rPr>
  </w:style>
  <w:style w:type="character" w:customStyle="1" w:styleId="ThomasKoytek">
    <w:name w:val="Thomas Koytek"/>
    <w:semiHidden/>
    <w:rsid w:val="00335C7D"/>
    <w:rPr>
      <w:rFonts w:ascii="Arial" w:hAnsi="Arial" w:cs="Arial"/>
      <w:color w:val="auto"/>
      <w:sz w:val="20"/>
      <w:szCs w:val="20"/>
    </w:rPr>
  </w:style>
  <w:style w:type="table" w:styleId="Tabellenraster">
    <w:name w:val="Table Grid"/>
    <w:basedOn w:val="NormaleTabelle"/>
    <w:rsid w:val="00C012C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rsid w:val="007C0092"/>
    <w:pPr>
      <w:ind w:left="200"/>
    </w:pPr>
  </w:style>
  <w:style w:type="paragraph" w:styleId="Verzeichnis3">
    <w:name w:val="toc 3"/>
    <w:basedOn w:val="Standard"/>
    <w:next w:val="Standard"/>
    <w:autoRedefine/>
    <w:uiPriority w:val="39"/>
    <w:rsid w:val="007C0092"/>
    <w:pPr>
      <w:ind w:left="400"/>
    </w:pPr>
  </w:style>
  <w:style w:type="paragraph" w:styleId="Abbildungsverzeichnis">
    <w:name w:val="table of figures"/>
    <w:basedOn w:val="Standard"/>
    <w:next w:val="Standard"/>
    <w:semiHidden/>
    <w:rsid w:val="003A22F0"/>
  </w:style>
  <w:style w:type="paragraph" w:styleId="Anrede">
    <w:name w:val="Salutation"/>
    <w:basedOn w:val="Standard"/>
    <w:next w:val="Standard"/>
    <w:rsid w:val="003A22F0"/>
  </w:style>
  <w:style w:type="paragraph" w:styleId="Aufzhlungszeichen">
    <w:name w:val="List Bullet"/>
    <w:basedOn w:val="Standard"/>
    <w:rsid w:val="003A22F0"/>
    <w:pPr>
      <w:numPr>
        <w:numId w:val="1"/>
      </w:numPr>
    </w:pPr>
  </w:style>
  <w:style w:type="paragraph" w:styleId="Aufzhlungszeichen2">
    <w:name w:val="List Bullet 2"/>
    <w:basedOn w:val="Standard"/>
    <w:rsid w:val="003A22F0"/>
    <w:pPr>
      <w:numPr>
        <w:numId w:val="2"/>
      </w:numPr>
    </w:pPr>
  </w:style>
  <w:style w:type="paragraph" w:styleId="Aufzhlungszeichen3">
    <w:name w:val="List Bullet 3"/>
    <w:basedOn w:val="Standard"/>
    <w:rsid w:val="003A22F0"/>
    <w:pPr>
      <w:numPr>
        <w:numId w:val="3"/>
      </w:numPr>
    </w:pPr>
  </w:style>
  <w:style w:type="paragraph" w:styleId="Aufzhlungszeichen4">
    <w:name w:val="List Bullet 4"/>
    <w:basedOn w:val="Standard"/>
    <w:rsid w:val="003A22F0"/>
    <w:pPr>
      <w:numPr>
        <w:numId w:val="4"/>
      </w:numPr>
    </w:pPr>
  </w:style>
  <w:style w:type="paragraph" w:styleId="Aufzhlungszeichen5">
    <w:name w:val="List Bullet 5"/>
    <w:basedOn w:val="Standard"/>
    <w:rsid w:val="003A22F0"/>
    <w:pPr>
      <w:numPr>
        <w:numId w:val="5"/>
      </w:numPr>
    </w:pPr>
  </w:style>
  <w:style w:type="paragraph" w:styleId="Beschriftung">
    <w:name w:val="caption"/>
    <w:basedOn w:val="Standard"/>
    <w:next w:val="Standard"/>
    <w:qFormat/>
    <w:rsid w:val="003A22F0"/>
    <w:rPr>
      <w:b/>
      <w:bCs/>
    </w:rPr>
  </w:style>
  <w:style w:type="paragraph" w:styleId="Blocktext">
    <w:name w:val="Block Text"/>
    <w:basedOn w:val="Standard"/>
    <w:rsid w:val="003A22F0"/>
    <w:pPr>
      <w:spacing w:after="120"/>
      <w:ind w:left="1440" w:right="1440"/>
    </w:pPr>
  </w:style>
  <w:style w:type="paragraph" w:styleId="Datum">
    <w:name w:val="Date"/>
    <w:basedOn w:val="Standard"/>
    <w:next w:val="Standard"/>
    <w:rsid w:val="003A22F0"/>
  </w:style>
  <w:style w:type="paragraph" w:styleId="Dokumentstruktur">
    <w:name w:val="Document Map"/>
    <w:basedOn w:val="Standard"/>
    <w:semiHidden/>
    <w:rsid w:val="003A22F0"/>
    <w:pPr>
      <w:shd w:val="clear" w:color="auto" w:fill="000080"/>
    </w:pPr>
    <w:rPr>
      <w:rFonts w:cs="Tahoma"/>
    </w:rPr>
  </w:style>
  <w:style w:type="paragraph" w:styleId="E-Mail-Signatur">
    <w:name w:val="E-mail Signature"/>
    <w:basedOn w:val="Standard"/>
    <w:rsid w:val="003A22F0"/>
  </w:style>
  <w:style w:type="paragraph" w:styleId="Endnotentext">
    <w:name w:val="endnote text"/>
    <w:basedOn w:val="Standard"/>
    <w:semiHidden/>
    <w:rsid w:val="003A22F0"/>
  </w:style>
  <w:style w:type="paragraph" w:styleId="Fu-Endnotenberschrift">
    <w:name w:val="Note Heading"/>
    <w:basedOn w:val="Standard"/>
    <w:next w:val="Standard"/>
    <w:rsid w:val="003A22F0"/>
  </w:style>
  <w:style w:type="paragraph" w:styleId="Funotentext">
    <w:name w:val="footnote text"/>
    <w:basedOn w:val="Standard"/>
    <w:semiHidden/>
    <w:rsid w:val="003A22F0"/>
  </w:style>
  <w:style w:type="paragraph" w:styleId="Gruformel">
    <w:name w:val="Closing"/>
    <w:basedOn w:val="Standard"/>
    <w:rsid w:val="003A22F0"/>
    <w:pPr>
      <w:ind w:left="4252"/>
    </w:pPr>
  </w:style>
  <w:style w:type="paragraph" w:styleId="HTMLAdresse">
    <w:name w:val="HTML Address"/>
    <w:basedOn w:val="Standard"/>
    <w:rsid w:val="003A22F0"/>
    <w:rPr>
      <w:i/>
      <w:iCs/>
    </w:rPr>
  </w:style>
  <w:style w:type="paragraph" w:styleId="HTMLVorformatiert">
    <w:name w:val="HTML Preformatted"/>
    <w:basedOn w:val="Standard"/>
    <w:rsid w:val="003A22F0"/>
    <w:rPr>
      <w:rFonts w:ascii="Courier New" w:hAnsi="Courier New" w:cs="Courier New"/>
    </w:rPr>
  </w:style>
  <w:style w:type="paragraph" w:styleId="Index1">
    <w:name w:val="index 1"/>
    <w:basedOn w:val="Standard"/>
    <w:next w:val="Standard"/>
    <w:autoRedefine/>
    <w:semiHidden/>
    <w:rsid w:val="003A22F0"/>
    <w:pPr>
      <w:ind w:left="200" w:hanging="200"/>
    </w:pPr>
  </w:style>
  <w:style w:type="paragraph" w:styleId="Index2">
    <w:name w:val="index 2"/>
    <w:basedOn w:val="Standard"/>
    <w:next w:val="Standard"/>
    <w:autoRedefine/>
    <w:semiHidden/>
    <w:rsid w:val="003A22F0"/>
    <w:pPr>
      <w:ind w:left="400" w:hanging="200"/>
    </w:pPr>
  </w:style>
  <w:style w:type="paragraph" w:styleId="Index3">
    <w:name w:val="index 3"/>
    <w:basedOn w:val="Standard"/>
    <w:next w:val="Standard"/>
    <w:autoRedefine/>
    <w:semiHidden/>
    <w:rsid w:val="003A22F0"/>
    <w:pPr>
      <w:ind w:left="600" w:hanging="200"/>
    </w:pPr>
  </w:style>
  <w:style w:type="paragraph" w:styleId="Index4">
    <w:name w:val="index 4"/>
    <w:basedOn w:val="Standard"/>
    <w:next w:val="Standard"/>
    <w:autoRedefine/>
    <w:semiHidden/>
    <w:rsid w:val="003A22F0"/>
    <w:pPr>
      <w:ind w:left="800" w:hanging="200"/>
    </w:pPr>
  </w:style>
  <w:style w:type="paragraph" w:styleId="Index5">
    <w:name w:val="index 5"/>
    <w:basedOn w:val="Standard"/>
    <w:next w:val="Standard"/>
    <w:autoRedefine/>
    <w:semiHidden/>
    <w:rsid w:val="003A22F0"/>
    <w:pPr>
      <w:ind w:left="1000" w:hanging="200"/>
    </w:pPr>
  </w:style>
  <w:style w:type="paragraph" w:styleId="Index6">
    <w:name w:val="index 6"/>
    <w:basedOn w:val="Standard"/>
    <w:next w:val="Standard"/>
    <w:autoRedefine/>
    <w:semiHidden/>
    <w:rsid w:val="003A22F0"/>
    <w:pPr>
      <w:ind w:left="1200" w:hanging="200"/>
    </w:pPr>
  </w:style>
  <w:style w:type="paragraph" w:styleId="Index7">
    <w:name w:val="index 7"/>
    <w:basedOn w:val="Standard"/>
    <w:next w:val="Standard"/>
    <w:autoRedefine/>
    <w:semiHidden/>
    <w:rsid w:val="003A22F0"/>
    <w:pPr>
      <w:ind w:left="1400" w:hanging="200"/>
    </w:pPr>
  </w:style>
  <w:style w:type="paragraph" w:styleId="Index8">
    <w:name w:val="index 8"/>
    <w:basedOn w:val="Standard"/>
    <w:next w:val="Standard"/>
    <w:autoRedefine/>
    <w:semiHidden/>
    <w:rsid w:val="003A22F0"/>
    <w:pPr>
      <w:ind w:left="1600" w:hanging="200"/>
    </w:pPr>
  </w:style>
  <w:style w:type="paragraph" w:styleId="Index9">
    <w:name w:val="index 9"/>
    <w:basedOn w:val="Standard"/>
    <w:next w:val="Standard"/>
    <w:autoRedefine/>
    <w:semiHidden/>
    <w:rsid w:val="003A22F0"/>
    <w:pPr>
      <w:ind w:left="1800" w:hanging="200"/>
    </w:pPr>
  </w:style>
  <w:style w:type="paragraph" w:styleId="Indexberschrift">
    <w:name w:val="index heading"/>
    <w:basedOn w:val="Standard"/>
    <w:next w:val="Index1"/>
    <w:semiHidden/>
    <w:rsid w:val="003A22F0"/>
    <w:rPr>
      <w:rFonts w:ascii="Arial" w:hAnsi="Arial" w:cs="Arial"/>
      <w:b/>
      <w:bCs/>
    </w:rPr>
  </w:style>
  <w:style w:type="paragraph" w:styleId="Kommentartext">
    <w:name w:val="annotation text"/>
    <w:basedOn w:val="Standard"/>
    <w:semiHidden/>
    <w:rsid w:val="003A22F0"/>
  </w:style>
  <w:style w:type="paragraph" w:styleId="Kommentarthema">
    <w:name w:val="annotation subject"/>
    <w:basedOn w:val="Kommentartext"/>
    <w:next w:val="Kommentartext"/>
    <w:semiHidden/>
    <w:rsid w:val="003A22F0"/>
    <w:rPr>
      <w:b/>
      <w:bCs/>
    </w:rPr>
  </w:style>
  <w:style w:type="paragraph" w:styleId="Liste">
    <w:name w:val="List"/>
    <w:basedOn w:val="Standard"/>
    <w:rsid w:val="003A22F0"/>
    <w:pPr>
      <w:ind w:left="283" w:hanging="283"/>
    </w:pPr>
  </w:style>
  <w:style w:type="paragraph" w:styleId="Liste2">
    <w:name w:val="List 2"/>
    <w:basedOn w:val="Standard"/>
    <w:rsid w:val="003A22F0"/>
    <w:pPr>
      <w:ind w:left="566" w:hanging="283"/>
    </w:pPr>
  </w:style>
  <w:style w:type="paragraph" w:styleId="Liste3">
    <w:name w:val="List 3"/>
    <w:basedOn w:val="Standard"/>
    <w:rsid w:val="003A22F0"/>
    <w:pPr>
      <w:ind w:left="849" w:hanging="283"/>
    </w:pPr>
  </w:style>
  <w:style w:type="paragraph" w:styleId="Liste4">
    <w:name w:val="List 4"/>
    <w:basedOn w:val="Standard"/>
    <w:rsid w:val="003A22F0"/>
    <w:pPr>
      <w:ind w:left="1132" w:hanging="283"/>
    </w:pPr>
  </w:style>
  <w:style w:type="paragraph" w:styleId="Liste5">
    <w:name w:val="List 5"/>
    <w:basedOn w:val="Standard"/>
    <w:rsid w:val="003A22F0"/>
    <w:pPr>
      <w:ind w:left="1415" w:hanging="283"/>
    </w:pPr>
  </w:style>
  <w:style w:type="paragraph" w:styleId="Listenfortsetzung">
    <w:name w:val="List Continue"/>
    <w:basedOn w:val="Standard"/>
    <w:rsid w:val="003A22F0"/>
    <w:pPr>
      <w:spacing w:after="120"/>
      <w:ind w:left="283"/>
    </w:pPr>
  </w:style>
  <w:style w:type="paragraph" w:styleId="Listenfortsetzung2">
    <w:name w:val="List Continue 2"/>
    <w:basedOn w:val="Standard"/>
    <w:rsid w:val="003A22F0"/>
    <w:pPr>
      <w:spacing w:after="120"/>
      <w:ind w:left="566"/>
    </w:pPr>
  </w:style>
  <w:style w:type="paragraph" w:styleId="Listenfortsetzung3">
    <w:name w:val="List Continue 3"/>
    <w:basedOn w:val="Standard"/>
    <w:rsid w:val="003A22F0"/>
    <w:pPr>
      <w:spacing w:after="120"/>
      <w:ind w:left="849"/>
    </w:pPr>
  </w:style>
  <w:style w:type="paragraph" w:styleId="Listenfortsetzung4">
    <w:name w:val="List Continue 4"/>
    <w:basedOn w:val="Standard"/>
    <w:rsid w:val="003A22F0"/>
    <w:pPr>
      <w:spacing w:after="120"/>
      <w:ind w:left="1132"/>
    </w:pPr>
  </w:style>
  <w:style w:type="paragraph" w:styleId="Listenfortsetzung5">
    <w:name w:val="List Continue 5"/>
    <w:basedOn w:val="Standard"/>
    <w:rsid w:val="003A22F0"/>
    <w:pPr>
      <w:spacing w:after="120"/>
      <w:ind w:left="1415"/>
    </w:pPr>
  </w:style>
  <w:style w:type="paragraph" w:styleId="Listennummer">
    <w:name w:val="List Number"/>
    <w:basedOn w:val="Standard"/>
    <w:rsid w:val="003A22F0"/>
    <w:pPr>
      <w:numPr>
        <w:numId w:val="6"/>
      </w:numPr>
    </w:pPr>
  </w:style>
  <w:style w:type="paragraph" w:styleId="Listennummer2">
    <w:name w:val="List Number 2"/>
    <w:basedOn w:val="Standard"/>
    <w:rsid w:val="003A22F0"/>
    <w:pPr>
      <w:numPr>
        <w:numId w:val="7"/>
      </w:numPr>
    </w:pPr>
  </w:style>
  <w:style w:type="paragraph" w:styleId="Listennummer3">
    <w:name w:val="List Number 3"/>
    <w:basedOn w:val="Standard"/>
    <w:rsid w:val="003A22F0"/>
    <w:pPr>
      <w:numPr>
        <w:numId w:val="8"/>
      </w:numPr>
    </w:pPr>
  </w:style>
  <w:style w:type="paragraph" w:styleId="Listennummer4">
    <w:name w:val="List Number 4"/>
    <w:basedOn w:val="Standard"/>
    <w:rsid w:val="003A22F0"/>
    <w:pPr>
      <w:numPr>
        <w:numId w:val="9"/>
      </w:numPr>
    </w:pPr>
  </w:style>
  <w:style w:type="paragraph" w:styleId="Listennummer5">
    <w:name w:val="List Number 5"/>
    <w:basedOn w:val="Standard"/>
    <w:rsid w:val="003A22F0"/>
    <w:pPr>
      <w:numPr>
        <w:numId w:val="10"/>
      </w:numPr>
    </w:pPr>
  </w:style>
  <w:style w:type="paragraph" w:styleId="Makrotext">
    <w:name w:val="macro"/>
    <w:semiHidden/>
    <w:rsid w:val="003A22F0"/>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eastAsia="Times New Roman" w:hAnsi="Courier New" w:cs="Courier New"/>
    </w:rPr>
  </w:style>
  <w:style w:type="paragraph" w:styleId="Nachrichtenkopf">
    <w:name w:val="Message Header"/>
    <w:basedOn w:val="Standard"/>
    <w:rsid w:val="003A22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3A22F0"/>
    <w:rPr>
      <w:rFonts w:ascii="Courier New" w:hAnsi="Courier New" w:cs="Courier New"/>
    </w:rPr>
  </w:style>
  <w:style w:type="paragraph" w:styleId="Rechtsgrundlagenverzeichnis">
    <w:name w:val="table of authorities"/>
    <w:basedOn w:val="Standard"/>
    <w:next w:val="Standard"/>
    <w:semiHidden/>
    <w:rsid w:val="003A22F0"/>
    <w:pPr>
      <w:ind w:left="200" w:hanging="200"/>
    </w:pPr>
  </w:style>
  <w:style w:type="paragraph" w:styleId="RGV-berschrift">
    <w:name w:val="toa heading"/>
    <w:basedOn w:val="Standard"/>
    <w:next w:val="Standard"/>
    <w:semiHidden/>
    <w:rsid w:val="003A22F0"/>
    <w:pPr>
      <w:spacing w:before="120"/>
    </w:pPr>
    <w:rPr>
      <w:rFonts w:ascii="Arial" w:hAnsi="Arial" w:cs="Arial"/>
      <w:b/>
      <w:bCs/>
      <w:sz w:val="24"/>
      <w:szCs w:val="24"/>
    </w:rPr>
  </w:style>
  <w:style w:type="paragraph" w:styleId="StandardWeb">
    <w:name w:val="Normal (Web)"/>
    <w:basedOn w:val="Standard"/>
    <w:uiPriority w:val="99"/>
    <w:rsid w:val="003A22F0"/>
    <w:rPr>
      <w:rFonts w:ascii="Times New Roman" w:hAnsi="Times New Roman"/>
      <w:sz w:val="24"/>
      <w:szCs w:val="24"/>
    </w:rPr>
  </w:style>
  <w:style w:type="paragraph" w:styleId="Standardeinzug">
    <w:name w:val="Normal Indent"/>
    <w:basedOn w:val="Standard"/>
    <w:rsid w:val="003A22F0"/>
    <w:pPr>
      <w:ind w:left="708"/>
    </w:pPr>
  </w:style>
  <w:style w:type="paragraph" w:styleId="Textkrper">
    <w:name w:val="Body Text"/>
    <w:basedOn w:val="Standard"/>
    <w:rsid w:val="003A22F0"/>
    <w:pPr>
      <w:spacing w:after="120"/>
    </w:pPr>
  </w:style>
  <w:style w:type="paragraph" w:styleId="Textkrper2">
    <w:name w:val="Body Text 2"/>
    <w:basedOn w:val="Standard"/>
    <w:rsid w:val="003A22F0"/>
    <w:pPr>
      <w:spacing w:after="120" w:line="480" w:lineRule="auto"/>
    </w:pPr>
  </w:style>
  <w:style w:type="paragraph" w:styleId="Textkrper3">
    <w:name w:val="Body Text 3"/>
    <w:basedOn w:val="Standard"/>
    <w:rsid w:val="003A22F0"/>
    <w:pPr>
      <w:spacing w:after="120"/>
    </w:pPr>
    <w:rPr>
      <w:sz w:val="16"/>
      <w:szCs w:val="16"/>
    </w:rPr>
  </w:style>
  <w:style w:type="paragraph" w:styleId="Textkrper-Einzug2">
    <w:name w:val="Body Text Indent 2"/>
    <w:basedOn w:val="Standard"/>
    <w:rsid w:val="003A22F0"/>
    <w:pPr>
      <w:spacing w:after="120" w:line="480" w:lineRule="auto"/>
      <w:ind w:left="283"/>
    </w:pPr>
  </w:style>
  <w:style w:type="paragraph" w:styleId="Textkrper-Einzug3">
    <w:name w:val="Body Text Indent 3"/>
    <w:basedOn w:val="Standard"/>
    <w:rsid w:val="003A22F0"/>
    <w:pPr>
      <w:spacing w:after="120"/>
      <w:ind w:left="283"/>
    </w:pPr>
    <w:rPr>
      <w:sz w:val="16"/>
      <w:szCs w:val="16"/>
    </w:rPr>
  </w:style>
  <w:style w:type="paragraph" w:styleId="Textkrper-Erstzeileneinzug">
    <w:name w:val="Body Text First Indent"/>
    <w:basedOn w:val="Textkrper"/>
    <w:rsid w:val="003A22F0"/>
    <w:pPr>
      <w:ind w:firstLine="210"/>
    </w:pPr>
  </w:style>
  <w:style w:type="paragraph" w:styleId="Textkrper-Zeileneinzug">
    <w:name w:val="Body Text Indent"/>
    <w:basedOn w:val="Standard"/>
    <w:rsid w:val="003A22F0"/>
    <w:pPr>
      <w:spacing w:after="120"/>
      <w:ind w:left="283"/>
    </w:pPr>
  </w:style>
  <w:style w:type="paragraph" w:styleId="Textkrper-Erstzeileneinzug2">
    <w:name w:val="Body Text First Indent 2"/>
    <w:basedOn w:val="Textkrper-Zeileneinzug"/>
    <w:rsid w:val="003A22F0"/>
    <w:pPr>
      <w:ind w:firstLine="210"/>
    </w:pPr>
  </w:style>
  <w:style w:type="paragraph" w:styleId="Titel">
    <w:name w:val="Title"/>
    <w:basedOn w:val="Standard"/>
    <w:qFormat/>
    <w:rsid w:val="00F879C3"/>
    <w:pPr>
      <w:spacing w:before="240" w:after="60"/>
      <w:jc w:val="center"/>
      <w:outlineLvl w:val="0"/>
    </w:pPr>
    <w:rPr>
      <w:rFonts w:cs="Arial"/>
      <w:b/>
      <w:bCs/>
      <w:kern w:val="28"/>
      <w:sz w:val="32"/>
      <w:szCs w:val="32"/>
    </w:rPr>
  </w:style>
  <w:style w:type="paragraph" w:styleId="Umschlagabsenderadresse">
    <w:name w:val="envelope return"/>
    <w:basedOn w:val="Standard"/>
    <w:rsid w:val="003A22F0"/>
    <w:rPr>
      <w:rFonts w:ascii="Arial" w:hAnsi="Arial" w:cs="Arial"/>
    </w:rPr>
  </w:style>
  <w:style w:type="paragraph" w:styleId="Umschlagadresse">
    <w:name w:val="envelope address"/>
    <w:basedOn w:val="Standard"/>
    <w:rsid w:val="003A22F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3A22F0"/>
    <w:pPr>
      <w:ind w:left="4252"/>
    </w:pPr>
  </w:style>
  <w:style w:type="paragraph" w:styleId="Untertitel">
    <w:name w:val="Subtitle"/>
    <w:basedOn w:val="Standard"/>
    <w:qFormat/>
    <w:rsid w:val="003A22F0"/>
    <w:pPr>
      <w:spacing w:after="60"/>
      <w:jc w:val="center"/>
      <w:outlineLvl w:val="1"/>
    </w:pPr>
    <w:rPr>
      <w:rFonts w:ascii="Arial" w:hAnsi="Arial" w:cs="Arial"/>
      <w:sz w:val="24"/>
      <w:szCs w:val="24"/>
    </w:rPr>
  </w:style>
  <w:style w:type="paragraph" w:styleId="Verzeichnis1">
    <w:name w:val="toc 1"/>
    <w:basedOn w:val="Standard"/>
    <w:next w:val="Standard"/>
    <w:autoRedefine/>
    <w:uiPriority w:val="39"/>
    <w:rsid w:val="003A22F0"/>
  </w:style>
  <w:style w:type="paragraph" w:styleId="Verzeichnis4">
    <w:name w:val="toc 4"/>
    <w:basedOn w:val="Standard"/>
    <w:next w:val="Standard"/>
    <w:autoRedefine/>
    <w:semiHidden/>
    <w:rsid w:val="003A22F0"/>
    <w:pPr>
      <w:ind w:left="600"/>
    </w:pPr>
  </w:style>
  <w:style w:type="paragraph" w:styleId="Verzeichnis5">
    <w:name w:val="toc 5"/>
    <w:basedOn w:val="Standard"/>
    <w:next w:val="Standard"/>
    <w:autoRedefine/>
    <w:semiHidden/>
    <w:rsid w:val="003A22F0"/>
    <w:pPr>
      <w:ind w:left="800"/>
    </w:pPr>
  </w:style>
  <w:style w:type="paragraph" w:styleId="Verzeichnis6">
    <w:name w:val="toc 6"/>
    <w:basedOn w:val="Standard"/>
    <w:next w:val="Standard"/>
    <w:autoRedefine/>
    <w:semiHidden/>
    <w:rsid w:val="003A22F0"/>
    <w:pPr>
      <w:ind w:left="1000"/>
    </w:pPr>
  </w:style>
  <w:style w:type="paragraph" w:styleId="Verzeichnis7">
    <w:name w:val="toc 7"/>
    <w:basedOn w:val="Standard"/>
    <w:next w:val="Standard"/>
    <w:autoRedefine/>
    <w:semiHidden/>
    <w:rsid w:val="003A22F0"/>
    <w:pPr>
      <w:ind w:left="1200"/>
    </w:pPr>
  </w:style>
  <w:style w:type="paragraph" w:styleId="Verzeichnis8">
    <w:name w:val="toc 8"/>
    <w:basedOn w:val="Standard"/>
    <w:next w:val="Standard"/>
    <w:autoRedefine/>
    <w:semiHidden/>
    <w:rsid w:val="003A22F0"/>
    <w:pPr>
      <w:ind w:left="1400"/>
    </w:pPr>
  </w:style>
  <w:style w:type="paragraph" w:styleId="Verzeichnis9">
    <w:name w:val="toc 9"/>
    <w:basedOn w:val="Standard"/>
    <w:next w:val="Standard"/>
    <w:autoRedefine/>
    <w:semiHidden/>
    <w:rsid w:val="003A22F0"/>
    <w:pPr>
      <w:ind w:left="1600"/>
    </w:pPr>
  </w:style>
  <w:style w:type="paragraph" w:styleId="Inhaltsverzeichnisberschrift">
    <w:name w:val="TOC Heading"/>
    <w:basedOn w:val="berschrift1"/>
    <w:next w:val="Standard"/>
    <w:uiPriority w:val="39"/>
    <w:unhideWhenUsed/>
    <w:qFormat/>
    <w:rsid w:val="00C967C1"/>
    <w:pPr>
      <w:keepLines/>
      <w:spacing w:before="480" w:after="0" w:line="276" w:lineRule="auto"/>
      <w:jc w:val="left"/>
      <w:outlineLvl w:val="9"/>
    </w:pPr>
    <w:rPr>
      <w:rFonts w:ascii="Cambria" w:hAnsi="Cambria" w:cs="Times New Roman"/>
      <w:color w:val="365F91"/>
      <w:kern w:val="0"/>
      <w:sz w:val="28"/>
      <w:szCs w:val="28"/>
    </w:rPr>
  </w:style>
  <w:style w:type="paragraph" w:customStyle="1" w:styleId="Absatz">
    <w:name w:val="Absatz"/>
    <w:basedOn w:val="Standard"/>
    <w:rsid w:val="00846C95"/>
    <w:pPr>
      <w:widowControl w:val="0"/>
      <w:overflowPunct w:val="0"/>
      <w:autoSpaceDE w:val="0"/>
      <w:autoSpaceDN w:val="0"/>
      <w:adjustRightInd w:val="0"/>
      <w:spacing w:before="80" w:after="80" w:line="280" w:lineRule="atLeast"/>
      <w:jc w:val="left"/>
      <w:textAlignment w:val="baseline"/>
    </w:pPr>
    <w:rPr>
      <w:rFonts w:ascii="Arial" w:hAnsi="Arial"/>
      <w:sz w:val="22"/>
      <w:lang w:eastAsia="en-US"/>
    </w:rPr>
  </w:style>
  <w:style w:type="paragraph" w:styleId="Listenabsatz">
    <w:name w:val="List Paragraph"/>
    <w:basedOn w:val="Standard"/>
    <w:uiPriority w:val="34"/>
    <w:qFormat/>
    <w:rsid w:val="00846C95"/>
    <w:pPr>
      <w:spacing w:before="200" w:after="200" w:line="276" w:lineRule="auto"/>
      <w:ind w:left="720"/>
      <w:contextualSpacing/>
      <w:jc w:val="left"/>
    </w:pPr>
    <w:rPr>
      <w:rFonts w:ascii="Calibri" w:hAnsi="Calibri"/>
      <w:lang w:val="en-US" w:eastAsia="en-US" w:bidi="en-US"/>
    </w:rPr>
  </w:style>
  <w:style w:type="character" w:customStyle="1" w:styleId="berschrift2Zchn">
    <w:name w:val="Überschrift 2 Zchn"/>
    <w:basedOn w:val="Absatz-Standardschriftart"/>
    <w:link w:val="berschrift2"/>
    <w:rsid w:val="008462C0"/>
    <w:rPr>
      <w:rFonts w:asciiTheme="minorHAnsi" w:eastAsia="Times New Roman" w:hAnsiTheme="minorHAnsi" w:cs="Arial"/>
      <w:b/>
      <w:bCs/>
      <w:iCs/>
      <w:sz w:val="28"/>
      <w:szCs w:val="28"/>
    </w:rPr>
  </w:style>
  <w:style w:type="character" w:styleId="IntensiveHervorhebung">
    <w:name w:val="Intense Emphasis"/>
    <w:basedOn w:val="Absatz-Standardschriftart"/>
    <w:uiPriority w:val="21"/>
    <w:qFormat/>
    <w:rsid w:val="00FF0337"/>
    <w:rPr>
      <w:i/>
      <w:iCs/>
      <w:color w:val="4472C4" w:themeColor="accent1"/>
    </w:rPr>
  </w:style>
  <w:style w:type="character" w:styleId="NichtaufgelsteErwhnung">
    <w:name w:val="Unresolved Mention"/>
    <w:basedOn w:val="Absatz-Standardschriftart"/>
    <w:uiPriority w:val="99"/>
    <w:semiHidden/>
    <w:unhideWhenUsed/>
    <w:rsid w:val="00840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482">
      <w:bodyDiv w:val="1"/>
      <w:marLeft w:val="0"/>
      <w:marRight w:val="0"/>
      <w:marTop w:val="0"/>
      <w:marBottom w:val="0"/>
      <w:divBdr>
        <w:top w:val="none" w:sz="0" w:space="0" w:color="auto"/>
        <w:left w:val="none" w:sz="0" w:space="0" w:color="auto"/>
        <w:bottom w:val="none" w:sz="0" w:space="0" w:color="auto"/>
        <w:right w:val="none" w:sz="0" w:space="0" w:color="auto"/>
      </w:divBdr>
    </w:div>
    <w:div w:id="5052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e-de/visualstudio/deployment/clickonce-security-and-deployment?view=vs-2022"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visbo-open-source/visbo-projectboard/tree/main/VISBO%20SPE/install/"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Templates\1031\IPEQ.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339B-F391-45D8-BCFF-DDA18CEB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IPEQ</Template>
  <TotalTime>0</TotalTime>
  <Pages>7</Pages>
  <Words>717</Words>
  <Characters>4878</Characters>
  <Application>Microsoft Office Word</Application>
  <DocSecurity>0</DocSecurity>
  <Lines>116</Lines>
  <Paragraphs>58</Paragraphs>
  <ScaleCrop>false</ScaleCrop>
  <HeadingPairs>
    <vt:vector size="2" baseType="variant">
      <vt:variant>
        <vt:lpstr>Titel</vt:lpstr>
      </vt:variant>
      <vt:variant>
        <vt:i4>1</vt:i4>
      </vt:variant>
    </vt:vector>
  </HeadingPairs>
  <TitlesOfParts>
    <vt:vector size="1" baseType="lpstr">
      <vt:lpstr>IQweb Innovate</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IQweb Innovate</dc:title>
  <dc:subject/>
  <dc:creator>tom</dc:creator>
  <cp:keywords/>
  <cp:lastModifiedBy>Thomas Koytek</cp:lastModifiedBy>
  <cp:revision>2</cp:revision>
  <cp:lastPrinted>2008-02-13T09:10:00Z</cp:lastPrinted>
  <dcterms:created xsi:type="dcterms:W3CDTF">2025-11-29T06:19:00Z</dcterms:created>
  <dcterms:modified xsi:type="dcterms:W3CDTF">2025-11-29T06:19:00Z</dcterms:modified>
</cp:coreProperties>
</file>